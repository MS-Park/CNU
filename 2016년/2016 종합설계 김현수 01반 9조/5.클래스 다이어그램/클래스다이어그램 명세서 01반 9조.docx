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2A93" w:rsidRDefault="00032A93">
      <w:pPr>
        <w:pStyle w:val="5"/>
      </w:pPr>
      <w:r>
        <w:rPr>
          <w:rFonts w:hint="eastAsia"/>
        </w:rPr>
        <w:t>Project Document</w:t>
      </w:r>
      <w:bookmarkStart w:id="0" w:name="_GoBack"/>
      <w:bookmarkEnd w:id="0"/>
    </w:p>
    <w:p w:rsidR="00032A93" w:rsidRDefault="00976DBE">
      <w:pPr>
        <w:pStyle w:val="a8"/>
        <w:spacing w:before="1800" w:after="180"/>
        <w:ind w:right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13335" t="12065" r="5715" b="6985"/>
                <wp:wrapNone/>
                <wp:docPr id="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DDDDD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467E91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180pt,117.2pt" to="423pt,1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mbTEgIAACg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" strokecolor="#ddd"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ge">
                  <wp:posOffset>1488440</wp:posOffset>
                </wp:positionV>
                <wp:extent cx="342900" cy="8115300"/>
                <wp:effectExtent l="3810" t="254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811530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1A1664" id="Rectangle 3" o:spid="_x0000_s1026" style="position:absolute;left:0;text-align:left;margin-left:396pt;margin-top:117.2pt;width:27pt;height:63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" fillcolor="#ddd" stroked="f">
                <w10:wrap anchory="page"/>
              </v:rect>
            </w:pict>
          </mc:Fallback>
        </mc:AlternateContent>
      </w:r>
    </w:p>
    <w:p w:rsidR="00032A93" w:rsidRDefault="00CC1521">
      <w:pPr>
        <w:pStyle w:val="a9"/>
        <w:spacing w:after="720"/>
        <w:ind w:right="1000"/>
      </w:pPr>
      <w:r>
        <w:rPr>
          <w:rFonts w:hint="eastAsia"/>
        </w:rPr>
        <w:t>System Model (Class Diagram)</w:t>
      </w:r>
      <w:r w:rsidR="00032A93">
        <w:rPr>
          <w:rFonts w:hint="eastAsia"/>
        </w:rPr>
        <w:t xml:space="preserve"> </w:t>
      </w:r>
      <w:r w:rsidR="002F39C6">
        <w:rPr>
          <w:rFonts w:hint="eastAsia"/>
        </w:rPr>
        <w:t>Document</w:t>
      </w:r>
    </w:p>
    <w:p w:rsidR="006D5CF6" w:rsidRDefault="006D5CF6" w:rsidP="006D5CF6"/>
    <w:p w:rsidR="006D5CF6" w:rsidRDefault="006D5CF6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Pr="005B51AB" w:rsidRDefault="00F20374" w:rsidP="00F20374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제</w:t>
      </w:r>
      <w:r w:rsidR="00D875E5">
        <w:rPr>
          <w:rFonts w:hint="eastAsia"/>
          <w:spacing w:val="0"/>
          <w:sz w:val="40"/>
        </w:rPr>
        <w:t xml:space="preserve"> </w:t>
      </w:r>
      <w:r w:rsidR="00D875E5">
        <w:rPr>
          <w:spacing w:val="0"/>
          <w:sz w:val="40"/>
        </w:rPr>
        <w:t>9</w:t>
      </w:r>
      <w:r w:rsidRPr="005B51AB">
        <w:rPr>
          <w:rFonts w:hint="eastAsia"/>
          <w:spacing w:val="0"/>
          <w:sz w:val="40"/>
        </w:rPr>
        <w:t xml:space="preserve"> </w:t>
      </w:r>
      <w:r w:rsidRPr="005B51AB">
        <w:rPr>
          <w:rFonts w:hint="eastAsia"/>
          <w:spacing w:val="0"/>
          <w:sz w:val="40"/>
        </w:rPr>
        <w:t>조</w:t>
      </w:r>
    </w:p>
    <w:p w:rsidR="00F20374" w:rsidRPr="005B51AB" w:rsidRDefault="00F20374" w:rsidP="00F20374">
      <w:pPr>
        <w:pStyle w:val="ab"/>
        <w:spacing w:after="360"/>
        <w:rPr>
          <w:spacing w:val="0"/>
          <w:sz w:val="40"/>
        </w:rPr>
      </w:pPr>
      <w:proofErr w:type="gramStart"/>
      <w:r w:rsidRPr="005B51AB">
        <w:rPr>
          <w:rFonts w:hint="eastAsia"/>
          <w:spacing w:val="0"/>
          <w:sz w:val="40"/>
        </w:rPr>
        <w:t>조원</w:t>
      </w:r>
      <w:r w:rsidRPr="005B51AB">
        <w:rPr>
          <w:rFonts w:hint="eastAsia"/>
          <w:spacing w:val="0"/>
          <w:sz w:val="40"/>
        </w:rPr>
        <w:t xml:space="preserve"> :</w:t>
      </w:r>
      <w:proofErr w:type="gramEnd"/>
      <w:r w:rsidRPr="005B51AB">
        <w:rPr>
          <w:rFonts w:hint="eastAsia"/>
          <w:spacing w:val="0"/>
          <w:sz w:val="40"/>
        </w:rPr>
        <w:t xml:space="preserve">  </w:t>
      </w:r>
      <w:r w:rsidR="00D875E5">
        <w:rPr>
          <w:rFonts w:hint="eastAsia"/>
          <w:spacing w:val="0"/>
          <w:sz w:val="40"/>
        </w:rPr>
        <w:t>김경헌</w:t>
      </w:r>
      <w:r w:rsidR="00D875E5">
        <w:rPr>
          <w:rFonts w:hint="eastAsia"/>
          <w:spacing w:val="0"/>
          <w:sz w:val="40"/>
        </w:rPr>
        <w:t>,</w:t>
      </w:r>
      <w:r w:rsidR="00D875E5">
        <w:rPr>
          <w:spacing w:val="0"/>
          <w:sz w:val="40"/>
        </w:rPr>
        <w:t xml:space="preserve"> </w:t>
      </w:r>
      <w:r w:rsidR="00D875E5">
        <w:rPr>
          <w:rFonts w:hint="eastAsia"/>
          <w:spacing w:val="0"/>
          <w:sz w:val="40"/>
        </w:rPr>
        <w:t>박민수</w:t>
      </w:r>
      <w:r w:rsidR="00D875E5">
        <w:rPr>
          <w:rFonts w:hint="eastAsia"/>
          <w:spacing w:val="0"/>
          <w:sz w:val="40"/>
        </w:rPr>
        <w:t>,</w:t>
      </w:r>
      <w:r w:rsidR="00D875E5">
        <w:rPr>
          <w:spacing w:val="0"/>
          <w:sz w:val="40"/>
        </w:rPr>
        <w:t xml:space="preserve"> </w:t>
      </w:r>
      <w:r w:rsidR="00D875E5">
        <w:rPr>
          <w:rFonts w:hint="eastAsia"/>
          <w:spacing w:val="0"/>
          <w:sz w:val="40"/>
        </w:rPr>
        <w:t>박주민</w:t>
      </w:r>
    </w:p>
    <w:p w:rsidR="00F20374" w:rsidRPr="005B51AB" w:rsidRDefault="00F20374" w:rsidP="00F20374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지도교수</w:t>
      </w:r>
      <w:r w:rsidRPr="005B51AB">
        <w:rPr>
          <w:rFonts w:hint="eastAsia"/>
          <w:spacing w:val="0"/>
          <w:sz w:val="40"/>
        </w:rPr>
        <w:t xml:space="preserve">:  </w:t>
      </w:r>
      <w:proofErr w:type="spellStart"/>
      <w:r w:rsidR="00D875E5">
        <w:rPr>
          <w:rFonts w:hint="eastAsia"/>
          <w:spacing w:val="0"/>
          <w:sz w:val="40"/>
        </w:rPr>
        <w:t>원유재</w:t>
      </w:r>
      <w:proofErr w:type="spellEnd"/>
      <w:r w:rsidRPr="005B51AB">
        <w:rPr>
          <w:spacing w:val="0"/>
          <w:sz w:val="40"/>
        </w:rPr>
        <w:t xml:space="preserve"> </w:t>
      </w:r>
      <w:r>
        <w:rPr>
          <w:spacing w:val="0"/>
          <w:sz w:val="40"/>
        </w:rPr>
        <w:t xml:space="preserve"> </w:t>
      </w:r>
      <w:r w:rsidRPr="005B51AB">
        <w:rPr>
          <w:spacing w:val="0"/>
          <w:sz w:val="40"/>
        </w:rPr>
        <w:t>(</w:t>
      </w:r>
      <w:r w:rsidRPr="005B51AB">
        <w:rPr>
          <w:rFonts w:hint="eastAsia"/>
          <w:spacing w:val="0"/>
          <w:sz w:val="40"/>
        </w:rPr>
        <w:t>서명</w:t>
      </w:r>
      <w:r w:rsidRPr="005B51AB">
        <w:rPr>
          <w:spacing w:val="0"/>
          <w:sz w:val="40"/>
        </w:rPr>
        <w:t>)</w:t>
      </w:r>
    </w:p>
    <w:p w:rsidR="00E11E5B" w:rsidRPr="00F20374" w:rsidRDefault="00E11E5B" w:rsidP="006D5CF6">
      <w:pPr>
        <w:sectPr w:rsidR="00E11E5B" w:rsidRPr="00F20374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032A93" w:rsidRDefault="00F102EC">
      <w:pPr>
        <w:pStyle w:val="ab"/>
        <w:spacing w:after="360"/>
      </w:pPr>
      <w:r>
        <w:br w:type="page"/>
      </w:r>
      <w:r w:rsidR="00032A93">
        <w:rPr>
          <w:rFonts w:hint="eastAsia"/>
        </w:rPr>
        <w:lastRenderedPageBreak/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2"/>
        <w:gridCol w:w="1416"/>
        <w:gridCol w:w="5230"/>
        <w:gridCol w:w="1206"/>
      </w:tblGrid>
      <w:tr w:rsidR="00032A93">
        <w:tc>
          <w:tcPr>
            <w:tcW w:w="645" w:type="dxa"/>
            <w:shd w:val="clear" w:color="auto" w:fill="B3B3B3"/>
          </w:tcPr>
          <w:p w:rsidR="00032A93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Author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</w:p>
        </w:tc>
        <w:tc>
          <w:tcPr>
            <w:tcW w:w="1434" w:type="dxa"/>
          </w:tcPr>
          <w:p w:rsidR="00032A93" w:rsidRDefault="000165E7" w:rsidP="00F20374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</w:t>
            </w:r>
            <w:r w:rsidR="00F20374">
              <w:rPr>
                <w:spacing w:val="-20"/>
              </w:rPr>
              <w:t>6</w:t>
            </w:r>
            <w:r>
              <w:rPr>
                <w:rFonts w:hint="eastAsia"/>
                <w:spacing w:val="-20"/>
              </w:rPr>
              <w:t>/</w:t>
            </w:r>
            <w:r w:rsidR="00F0187D">
              <w:rPr>
                <w:spacing w:val="-20"/>
              </w:rPr>
              <w:t>0</w:t>
            </w:r>
            <w:r w:rsidR="002F1476">
              <w:rPr>
                <w:spacing w:val="-20"/>
              </w:rPr>
              <w:t>6/18</w:t>
            </w:r>
            <w:r w:rsidR="002F1476">
              <w:rPr>
                <w:rFonts w:hint="eastAsia"/>
                <w:spacing w:val="-20"/>
              </w:rPr>
              <w:t>/</w:t>
            </w:r>
          </w:p>
        </w:tc>
        <w:tc>
          <w:tcPr>
            <w:tcW w:w="5400" w:type="dxa"/>
          </w:tcPr>
          <w:p w:rsidR="00032A93" w:rsidRDefault="002F147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  <w:r>
              <w:rPr>
                <w:rFonts w:hint="eastAsia"/>
                <w:spacing w:val="-20"/>
              </w:rPr>
              <w:t>차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수정</w:t>
            </w:r>
          </w:p>
        </w:tc>
        <w:tc>
          <w:tcPr>
            <w:tcW w:w="1223" w:type="dxa"/>
          </w:tcPr>
          <w:p w:rsidR="00032A93" w:rsidRDefault="002F147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박민수</w:t>
            </w:r>
            <w:proofErr w:type="gramStart"/>
            <w:r>
              <w:rPr>
                <w:rFonts w:hint="eastAsia"/>
                <w:spacing w:val="-20"/>
              </w:rPr>
              <w:t>.</w:t>
            </w:r>
            <w:r>
              <w:rPr>
                <w:spacing w:val="-20"/>
              </w:rPr>
              <w:t>,</w:t>
            </w:r>
            <w:proofErr w:type="gramEnd"/>
            <w:r>
              <w:rPr>
                <w:rFonts w:hint="eastAsia"/>
                <w:spacing w:val="-20"/>
              </w:rPr>
              <w:t>김경헌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rFonts w:hint="eastAsia"/>
                <w:spacing w:val="-20"/>
              </w:rPr>
              <w:t>박주민</w:t>
            </w:r>
          </w:p>
        </w:tc>
      </w:tr>
      <w:tr w:rsidR="00032A93">
        <w:tc>
          <w:tcPr>
            <w:tcW w:w="645" w:type="dxa"/>
          </w:tcPr>
          <w:p w:rsidR="00032A93" w:rsidRDefault="002F1476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2</w:t>
            </w:r>
          </w:p>
        </w:tc>
        <w:tc>
          <w:tcPr>
            <w:tcW w:w="1434" w:type="dxa"/>
          </w:tcPr>
          <w:p w:rsidR="00032A93" w:rsidRDefault="002F147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2016//06/19</w:t>
            </w:r>
          </w:p>
        </w:tc>
        <w:tc>
          <w:tcPr>
            <w:tcW w:w="5400" w:type="dxa"/>
          </w:tcPr>
          <w:p w:rsidR="00032A93" w:rsidRDefault="002F147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</w:t>
            </w:r>
            <w:r>
              <w:rPr>
                <w:rFonts w:hint="eastAsia"/>
                <w:spacing w:val="-20"/>
              </w:rPr>
              <w:t>차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수정</w:t>
            </w:r>
          </w:p>
        </w:tc>
        <w:tc>
          <w:tcPr>
            <w:tcW w:w="1223" w:type="dxa"/>
          </w:tcPr>
          <w:p w:rsidR="00032A93" w:rsidRDefault="002F147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박민수</w:t>
            </w:r>
            <w:proofErr w:type="gramStart"/>
            <w:r>
              <w:rPr>
                <w:rFonts w:hint="eastAsia"/>
                <w:spacing w:val="-20"/>
              </w:rPr>
              <w:t>.</w:t>
            </w:r>
            <w:r>
              <w:rPr>
                <w:spacing w:val="-20"/>
              </w:rPr>
              <w:t>,</w:t>
            </w:r>
            <w:proofErr w:type="gramEnd"/>
            <w:r>
              <w:rPr>
                <w:rFonts w:hint="eastAsia"/>
                <w:spacing w:val="-20"/>
              </w:rPr>
              <w:t>김경헌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rFonts w:hint="eastAsia"/>
                <w:spacing w:val="-20"/>
              </w:rPr>
              <w:t>박주민</w:t>
            </w:r>
          </w:p>
        </w:tc>
      </w:tr>
      <w:tr w:rsidR="00032A93">
        <w:tc>
          <w:tcPr>
            <w:tcW w:w="645" w:type="dxa"/>
          </w:tcPr>
          <w:p w:rsidR="00032A93" w:rsidRDefault="009F770D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3</w:t>
            </w:r>
          </w:p>
        </w:tc>
        <w:tc>
          <w:tcPr>
            <w:tcW w:w="1434" w:type="dxa"/>
          </w:tcPr>
          <w:p w:rsidR="00032A93" w:rsidRDefault="009F770D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</w:t>
            </w:r>
            <w:r>
              <w:rPr>
                <w:spacing w:val="-20"/>
              </w:rPr>
              <w:t>016/06/20</w:t>
            </w:r>
          </w:p>
        </w:tc>
        <w:tc>
          <w:tcPr>
            <w:tcW w:w="5400" w:type="dxa"/>
          </w:tcPr>
          <w:p w:rsidR="00032A93" w:rsidRDefault="009F770D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최종작성</w:t>
            </w:r>
          </w:p>
        </w:tc>
        <w:tc>
          <w:tcPr>
            <w:tcW w:w="1223" w:type="dxa"/>
          </w:tcPr>
          <w:p w:rsidR="00032A93" w:rsidRDefault="009F770D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박민수</w:t>
            </w:r>
            <w:proofErr w:type="gramStart"/>
            <w:r>
              <w:rPr>
                <w:rFonts w:hint="eastAsia"/>
                <w:spacing w:val="-20"/>
              </w:rPr>
              <w:t>,</w:t>
            </w:r>
            <w:r>
              <w:rPr>
                <w:rFonts w:hint="eastAsia"/>
                <w:spacing w:val="-20"/>
              </w:rPr>
              <w:t>김경헌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rFonts w:hint="eastAsia"/>
                <w:spacing w:val="-20"/>
              </w:rPr>
              <w:t>박주민</w:t>
            </w:r>
            <w:proofErr w:type="gramEnd"/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40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:rsidR="00032A93" w:rsidRDefault="00032A93">
            <w:pPr>
              <w:rPr>
                <w:spacing w:val="-20"/>
              </w:rPr>
            </w:pPr>
          </w:p>
        </w:tc>
      </w:tr>
    </w:tbl>
    <w:p w:rsidR="00032A93" w:rsidRDefault="00032A93">
      <w:pPr>
        <w:rPr>
          <w:spacing w:val="-20"/>
        </w:rPr>
      </w:pPr>
    </w:p>
    <w:p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Table of Contents</w:t>
      </w:r>
    </w:p>
    <w:p w:rsidR="00F72CE5" w:rsidRDefault="00377264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r>
        <w:fldChar w:fldCharType="begin"/>
      </w:r>
      <w:r w:rsidR="002A79BA">
        <w:instrText xml:space="preserve"> </w:instrText>
      </w:r>
      <w:r w:rsidR="002A79BA">
        <w:rPr>
          <w:rFonts w:hint="eastAsia"/>
        </w:rPr>
        <w:instrText>TOC \o "1-3" \h \z \u</w:instrText>
      </w:r>
      <w:r w:rsidR="002A79BA">
        <w:instrText xml:space="preserve"> </w:instrText>
      </w:r>
      <w:r>
        <w:fldChar w:fldCharType="separate"/>
      </w:r>
      <w:hyperlink w:anchor="_Toc454184884" w:history="1">
        <w:r w:rsidR="00F72CE5" w:rsidRPr="0048648C">
          <w:rPr>
            <w:rStyle w:val="af"/>
            <w:noProof/>
          </w:rPr>
          <w:t>1.</w:t>
        </w:r>
        <w:r w:rsidR="00F72CE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Introduction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_Toc454184884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5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85" w:history="1">
        <w:r w:rsidR="00F72CE5" w:rsidRPr="0048648C">
          <w:rPr>
            <w:rStyle w:val="af"/>
            <w:noProof/>
          </w:rPr>
          <w:t>1.1.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Objective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_Toc454184885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5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54184886" w:history="1">
        <w:r w:rsidR="00F72CE5" w:rsidRPr="0048648C">
          <w:rPr>
            <w:rStyle w:val="af"/>
            <w:noProof/>
          </w:rPr>
          <w:t>2.</w:t>
        </w:r>
        <w:r w:rsidR="00F72CE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Class Diagram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_Toc454184886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6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54184887" w:history="1">
        <w:r w:rsidR="00F72CE5" w:rsidRPr="0048648C">
          <w:rPr>
            <w:rStyle w:val="af"/>
            <w:noProof/>
          </w:rPr>
          <w:t>3.</w:t>
        </w:r>
        <w:r w:rsidR="00F72CE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Use Case</w:t>
        </w:r>
        <w:r w:rsidR="00F72CE5" w:rsidRPr="0048648C">
          <w:rPr>
            <w:rStyle w:val="af"/>
            <w:noProof/>
          </w:rPr>
          <w:t>와</w:t>
        </w:r>
        <w:r w:rsidR="00F72CE5" w:rsidRPr="0048648C">
          <w:rPr>
            <w:rStyle w:val="af"/>
            <w:noProof/>
          </w:rPr>
          <w:t xml:space="preserve"> Class </w:t>
        </w:r>
        <w:r w:rsidR="00F72CE5" w:rsidRPr="0048648C">
          <w:rPr>
            <w:rStyle w:val="af"/>
            <w:noProof/>
          </w:rPr>
          <w:t>간의</w:t>
        </w:r>
        <w:r w:rsidR="00F72CE5" w:rsidRPr="0048648C">
          <w:rPr>
            <w:rStyle w:val="af"/>
            <w:noProof/>
          </w:rPr>
          <w:t xml:space="preserve"> </w:t>
        </w:r>
        <w:r w:rsidR="00F72CE5" w:rsidRPr="0048648C">
          <w:rPr>
            <w:rStyle w:val="af"/>
            <w:noProof/>
          </w:rPr>
          <w:t>관계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_Toc454184887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7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88" w:history="1">
        <w:r w:rsidR="00F72CE5" w:rsidRPr="0048648C">
          <w:rPr>
            <w:rStyle w:val="af"/>
            <w:noProof/>
          </w:rPr>
          <w:t>3.1.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감시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_Toc454184888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7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89" w:history="1">
        <w:r w:rsidR="00F72CE5" w:rsidRPr="0048648C">
          <w:rPr>
            <w:rStyle w:val="af"/>
            <w:noProof/>
          </w:rPr>
          <w:t>3.2.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초기패턴등록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_Toc454184889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8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0" w:history="1">
        <w:r w:rsidR="00F72CE5" w:rsidRPr="0048648C">
          <w:rPr>
            <w:rStyle w:val="af"/>
            <w:noProof/>
          </w:rPr>
          <w:t>3.3.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백업핀번호</w:t>
        </w:r>
        <w:r w:rsidR="00F72CE5" w:rsidRPr="0048648C">
          <w:rPr>
            <w:rStyle w:val="af"/>
            <w:noProof/>
          </w:rPr>
          <w:t xml:space="preserve"> </w:t>
        </w:r>
        <w:r w:rsidR="00F72CE5" w:rsidRPr="0048648C">
          <w:rPr>
            <w:rStyle w:val="af"/>
            <w:noProof/>
          </w:rPr>
          <w:t>등록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_Toc454184890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9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1" w:history="1">
        <w:r w:rsidR="00F72CE5" w:rsidRPr="0048648C">
          <w:rPr>
            <w:rStyle w:val="af"/>
            <w:noProof/>
          </w:rPr>
          <w:t>3.4.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데이터</w:t>
        </w:r>
        <w:r w:rsidR="00F72CE5" w:rsidRPr="0048648C">
          <w:rPr>
            <w:rStyle w:val="af"/>
            <w:noProof/>
          </w:rPr>
          <w:t xml:space="preserve"> </w:t>
        </w:r>
        <w:r w:rsidR="00F72CE5" w:rsidRPr="0048648C">
          <w:rPr>
            <w:rStyle w:val="af"/>
            <w:noProof/>
          </w:rPr>
          <w:t>초기화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_Toc454184891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10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2" w:history="1">
        <w:r w:rsidR="00F72CE5" w:rsidRPr="0048648C">
          <w:rPr>
            <w:rStyle w:val="af"/>
            <w:noProof/>
          </w:rPr>
          <w:t>3.5.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패턴수집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_Toc454184892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11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3" w:history="1">
        <w:r w:rsidR="00F72CE5" w:rsidRPr="0048648C">
          <w:rPr>
            <w:rStyle w:val="af"/>
            <w:noProof/>
          </w:rPr>
          <w:t>3.6.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잠금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_Toc454184893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12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4" w:history="1">
        <w:r w:rsidR="00F72CE5" w:rsidRPr="0048648C">
          <w:rPr>
            <w:rStyle w:val="af"/>
            <w:noProof/>
          </w:rPr>
          <w:t>3.7.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UC : </w:t>
        </w:r>
        <w:r w:rsidR="00F72CE5" w:rsidRPr="0048648C">
          <w:rPr>
            <w:rStyle w:val="af"/>
            <w:noProof/>
          </w:rPr>
          <w:t>패턴비교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_Toc454184894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13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54184895" w:history="1">
        <w:r w:rsidR="00F72CE5" w:rsidRPr="0048648C">
          <w:rPr>
            <w:rStyle w:val="af"/>
            <w:noProof/>
          </w:rPr>
          <w:t>4.</w:t>
        </w:r>
        <w:r w:rsidR="00F72CE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 xml:space="preserve">Class </w:t>
        </w:r>
        <w:r w:rsidR="00F72CE5" w:rsidRPr="0048648C">
          <w:rPr>
            <w:rStyle w:val="af"/>
            <w:noProof/>
          </w:rPr>
          <w:t>명세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_Toc454184895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14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6" w:history="1">
        <w:r w:rsidR="00F72CE5" w:rsidRPr="0048648C">
          <w:rPr>
            <w:rStyle w:val="af"/>
            <w:noProof/>
          </w:rPr>
          <w:t>4.1.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UI Class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_Toc454184896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14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7" w:history="1">
        <w:r w:rsidR="00F72CE5" w:rsidRPr="0048648C">
          <w:rPr>
            <w:rStyle w:val="af"/>
            <w:noProof/>
          </w:rPr>
          <w:t>4.2.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mainController Class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_Toc454184897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17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8" w:history="1">
        <w:r w:rsidR="00F72CE5" w:rsidRPr="0048648C">
          <w:rPr>
            <w:rStyle w:val="af"/>
            <w:noProof/>
            <w:snapToGrid w:val="0"/>
          </w:rPr>
          <w:t>4.3.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  <w:snapToGrid w:val="0"/>
          </w:rPr>
          <w:t>userInform Class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_Toc454184898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20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899" w:history="1">
        <w:r w:rsidR="00F72CE5" w:rsidRPr="0048648C">
          <w:rPr>
            <w:rStyle w:val="af"/>
            <w:noProof/>
          </w:rPr>
          <w:t>4.4.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patternController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_Toc454184899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23</w:t>
        </w:r>
        <w:r w:rsidR="00F72CE5">
          <w:rPr>
            <w:noProof/>
            <w:webHidden/>
          </w:rPr>
          <w:fldChar w:fldCharType="end"/>
        </w:r>
      </w:hyperlink>
    </w:p>
    <w:p w:rsidR="00F72CE5" w:rsidRDefault="00C46943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54184900" w:history="1">
        <w:r w:rsidR="00F72CE5" w:rsidRPr="0048648C">
          <w:rPr>
            <w:rStyle w:val="af"/>
            <w:noProof/>
          </w:rPr>
          <w:t>4.5.</w:t>
        </w:r>
        <w:r w:rsidR="00F72CE5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F72CE5" w:rsidRPr="0048648C">
          <w:rPr>
            <w:rStyle w:val="af"/>
            <w:noProof/>
          </w:rPr>
          <w:t>lockController</w:t>
        </w:r>
        <w:r w:rsidR="00F72CE5">
          <w:rPr>
            <w:noProof/>
            <w:webHidden/>
          </w:rPr>
          <w:tab/>
        </w:r>
        <w:r w:rsidR="00F72CE5">
          <w:rPr>
            <w:noProof/>
            <w:webHidden/>
          </w:rPr>
          <w:fldChar w:fldCharType="begin"/>
        </w:r>
        <w:r w:rsidR="00F72CE5">
          <w:rPr>
            <w:noProof/>
            <w:webHidden/>
          </w:rPr>
          <w:instrText xml:space="preserve"> PAGEREF _Toc454184900 \h </w:instrText>
        </w:r>
        <w:r w:rsidR="00F72CE5">
          <w:rPr>
            <w:noProof/>
            <w:webHidden/>
          </w:rPr>
        </w:r>
        <w:r w:rsidR="00F72CE5">
          <w:rPr>
            <w:noProof/>
            <w:webHidden/>
          </w:rPr>
          <w:fldChar w:fldCharType="separate"/>
        </w:r>
        <w:r w:rsidR="00F72CE5">
          <w:rPr>
            <w:noProof/>
            <w:webHidden/>
          </w:rPr>
          <w:t>25</w:t>
        </w:r>
        <w:r w:rsidR="00F72CE5">
          <w:rPr>
            <w:noProof/>
            <w:webHidden/>
          </w:rPr>
          <w:fldChar w:fldCharType="end"/>
        </w:r>
      </w:hyperlink>
    </w:p>
    <w:p w:rsidR="002A79BA" w:rsidRPr="00A27DEE" w:rsidRDefault="00377264" w:rsidP="002A79BA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List of Figure</w:t>
      </w:r>
    </w:p>
    <w:p w:rsidR="00DE47A6" w:rsidRPr="001C4ACC" w:rsidRDefault="00377264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  <w:kern w:val="2"/>
          <w:szCs w:val="22"/>
        </w:rPr>
      </w:pPr>
      <w:r>
        <w:fldChar w:fldCharType="begin"/>
      </w:r>
      <w:r w:rsidR="002A79BA">
        <w:instrText xml:space="preserve"> TOC \h \z \c "</w:instrText>
      </w:r>
      <w:r w:rsidR="002A79BA">
        <w:instrText>그림</w:instrText>
      </w:r>
      <w:r w:rsidR="002A79BA">
        <w:instrText xml:space="preserve">" </w:instrText>
      </w:r>
      <w:r>
        <w:fldChar w:fldCharType="separate"/>
      </w:r>
      <w:hyperlink w:anchor="_Toc452512600" w:history="1">
        <w:r w:rsidR="00DE47A6" w:rsidRPr="0019751B">
          <w:rPr>
            <w:rStyle w:val="af"/>
            <w:noProof/>
          </w:rPr>
          <w:t>Figure 1 – System Class Diagram</w:t>
        </w:r>
        <w:r w:rsidR="00DE47A6">
          <w:rPr>
            <w:noProof/>
            <w:webHidden/>
          </w:rPr>
          <w:tab/>
        </w:r>
        <w:r w:rsidR="00DE47A6">
          <w:rPr>
            <w:noProof/>
            <w:webHidden/>
          </w:rPr>
          <w:fldChar w:fldCharType="begin"/>
        </w:r>
        <w:r w:rsidR="00DE47A6">
          <w:rPr>
            <w:noProof/>
            <w:webHidden/>
          </w:rPr>
          <w:instrText xml:space="preserve"> PAGEREF _Toc452512600 \h </w:instrText>
        </w:r>
        <w:r w:rsidR="00DE47A6">
          <w:rPr>
            <w:noProof/>
            <w:webHidden/>
          </w:rPr>
        </w:r>
        <w:r w:rsidR="00DE47A6">
          <w:rPr>
            <w:noProof/>
            <w:webHidden/>
          </w:rPr>
          <w:fldChar w:fldCharType="separate"/>
        </w:r>
        <w:r w:rsidR="00DE47A6">
          <w:rPr>
            <w:noProof/>
            <w:webHidden/>
          </w:rPr>
          <w:t>6</w:t>
        </w:r>
        <w:r w:rsidR="00DE47A6">
          <w:rPr>
            <w:noProof/>
            <w:webHidden/>
          </w:rPr>
          <w:fldChar w:fldCharType="end"/>
        </w:r>
      </w:hyperlink>
    </w:p>
    <w:p w:rsidR="002A79BA" w:rsidRDefault="00377264" w:rsidP="001A0925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32A93">
      <w:pPr>
        <w:pStyle w:val="10"/>
        <w:spacing w:before="540" w:after="360"/>
      </w:pPr>
      <w:r>
        <w:br w:type="page"/>
      </w:r>
      <w:bookmarkStart w:id="1" w:name="_Toc508474794"/>
      <w:bookmarkStart w:id="2" w:name="_Toc513955113"/>
      <w:bookmarkStart w:id="3" w:name="_Toc454184884"/>
      <w:r>
        <w:rPr>
          <w:rFonts w:hint="eastAsia"/>
        </w:rPr>
        <w:lastRenderedPageBreak/>
        <w:t>Introduction</w:t>
      </w:r>
      <w:bookmarkEnd w:id="1"/>
      <w:bookmarkEnd w:id="2"/>
      <w:bookmarkEnd w:id="3"/>
    </w:p>
    <w:p w:rsidR="00032A93" w:rsidRDefault="00032A93">
      <w:pPr>
        <w:pStyle w:val="2"/>
        <w:spacing w:before="360" w:after="360"/>
        <w:ind w:left="967"/>
      </w:pPr>
      <w:bookmarkStart w:id="4" w:name="_Toc508474795"/>
      <w:bookmarkStart w:id="5" w:name="_Toc513955114"/>
      <w:bookmarkStart w:id="6" w:name="_Toc454184885"/>
      <w:r>
        <w:rPr>
          <w:rFonts w:hint="eastAsia"/>
        </w:rPr>
        <w:t>Objective</w:t>
      </w:r>
      <w:bookmarkEnd w:id="4"/>
      <w:bookmarkEnd w:id="5"/>
      <w:bookmarkEnd w:id="6"/>
    </w:p>
    <w:p w:rsidR="00032A93" w:rsidRPr="0060431C" w:rsidRDefault="0060030F">
      <w:pPr>
        <w:pStyle w:val="a3"/>
        <w:spacing w:after="180"/>
        <w:ind w:left="1200"/>
        <w:rPr>
          <w:rFonts w:ascii="맑은 고딕" w:eastAsia="맑은 고딕" w:hAnsi="맑은 고딕"/>
        </w:rPr>
      </w:pPr>
      <w:r w:rsidRPr="0060431C">
        <w:rPr>
          <w:rFonts w:ascii="맑은 고딕" w:eastAsia="맑은 고딕" w:hAnsi="맑은 고딕" w:hint="eastAsia"/>
        </w:rPr>
        <w:t xml:space="preserve">이 문서는 </w:t>
      </w:r>
      <w:r w:rsidR="00834510">
        <w:rPr>
          <w:rFonts w:ascii="맑은 고딕" w:eastAsia="맑은 고딕" w:hAnsi="맑은 고딕" w:hint="eastAsia"/>
        </w:rPr>
        <w:t>사용자 패턴분석을 이용한 본인인증 프로그램</w:t>
      </w:r>
      <w:r w:rsidRPr="0060431C">
        <w:rPr>
          <w:rFonts w:ascii="맑은 고딕" w:eastAsia="맑은 고딕" w:hAnsi="맑은 고딕" w:hint="eastAsia"/>
        </w:rPr>
        <w:t xml:space="preserve">의 </w:t>
      </w:r>
      <w:r w:rsidR="00CC1521">
        <w:rPr>
          <w:rFonts w:ascii="맑은 고딕" w:eastAsia="맑은 고딕" w:hAnsi="맑은 고딕"/>
        </w:rPr>
        <w:t>시스템</w:t>
      </w:r>
      <w:r w:rsidR="00CC1521">
        <w:rPr>
          <w:rFonts w:ascii="맑은 고딕" w:eastAsia="맑은 고딕" w:hAnsi="맑은 고딕" w:hint="eastAsia"/>
        </w:rPr>
        <w:t xml:space="preserve"> 모델</w:t>
      </w:r>
      <w:r w:rsidR="00F102EC">
        <w:rPr>
          <w:rFonts w:ascii="맑은 고딕" w:eastAsia="맑은 고딕" w:hAnsi="맑은 고딕" w:hint="eastAsia"/>
        </w:rPr>
        <w:t xml:space="preserve"> </w:t>
      </w:r>
      <w:r w:rsidR="00CC1521">
        <w:rPr>
          <w:rFonts w:ascii="맑은 고딕" w:eastAsia="맑은 고딕" w:hAnsi="맑은 고딕" w:hint="eastAsia"/>
        </w:rPr>
        <w:t>(클래스 다이어그램)</w:t>
      </w:r>
      <w:r w:rsidR="00F20374">
        <w:rPr>
          <w:rFonts w:ascii="맑은 고딕" w:eastAsia="맑은 고딕" w:hAnsi="맑은 고딕" w:hint="eastAsia"/>
        </w:rPr>
        <w:t>에 대한 내용을</w:t>
      </w:r>
      <w:r w:rsidRPr="0060431C">
        <w:rPr>
          <w:rFonts w:ascii="맑은 고딕" w:eastAsia="맑은 고딕" w:hAnsi="맑은 고딕" w:hint="eastAsia"/>
        </w:rPr>
        <w:t xml:space="preserve"> </w:t>
      </w:r>
      <w:r w:rsidR="00CC1521">
        <w:rPr>
          <w:rFonts w:ascii="맑은 고딕" w:eastAsia="맑은 고딕" w:hAnsi="맑은 고딕" w:hint="eastAsia"/>
        </w:rPr>
        <w:t>기술</w:t>
      </w:r>
      <w:r w:rsidRPr="0060431C">
        <w:rPr>
          <w:rFonts w:ascii="맑은 고딕" w:eastAsia="맑은 고딕" w:hAnsi="맑은 고딕" w:hint="eastAsia"/>
        </w:rPr>
        <w:t xml:space="preserve">하고 있다. </w:t>
      </w:r>
      <w:r w:rsidR="00CC1521">
        <w:rPr>
          <w:rFonts w:ascii="맑은 고딕" w:eastAsia="맑은 고딕" w:hAnsi="맑은 고딕" w:hint="eastAsia"/>
        </w:rPr>
        <w:t xml:space="preserve">시스템 차원의 클래스 </w:t>
      </w:r>
      <w:r w:rsidRPr="0060431C">
        <w:rPr>
          <w:rFonts w:ascii="맑은 고딕" w:eastAsia="맑은 고딕" w:hAnsi="맑은 고딕" w:hint="eastAsia"/>
        </w:rPr>
        <w:t xml:space="preserve">다이어그램과 각 </w:t>
      </w:r>
      <w:r w:rsidR="00CC1521">
        <w:rPr>
          <w:rFonts w:ascii="맑은 고딕" w:eastAsia="맑은 고딕" w:hAnsi="맑은 고딕" w:hint="eastAsia"/>
        </w:rPr>
        <w:t>클래스</w:t>
      </w:r>
      <w:r w:rsidRPr="0060431C">
        <w:rPr>
          <w:rFonts w:ascii="맑은 고딕" w:eastAsia="맑은 고딕" w:hAnsi="맑은 고딕" w:hint="eastAsia"/>
        </w:rPr>
        <w:t xml:space="preserve">에 대한 </w:t>
      </w:r>
      <w:r w:rsidR="00F102EC">
        <w:rPr>
          <w:rFonts w:ascii="맑은 고딕" w:eastAsia="맑은 고딕" w:hAnsi="맑은 고딕" w:hint="eastAsia"/>
        </w:rPr>
        <w:t>명세를</w:t>
      </w:r>
      <w:r w:rsidR="00CC1521">
        <w:rPr>
          <w:rFonts w:ascii="맑은 고딕" w:eastAsia="맑은 고딕" w:hAnsi="맑은 고딕" w:hint="eastAsia"/>
        </w:rPr>
        <w:t xml:space="preserve"> 포함한다.</w:t>
      </w:r>
    </w:p>
    <w:p w:rsidR="00032A93" w:rsidRDefault="00032A93" w:rsidP="000165E7">
      <w:pPr>
        <w:pStyle w:val="10"/>
        <w:spacing w:before="540" w:after="360"/>
      </w:pPr>
      <w:r>
        <w:br w:type="page"/>
      </w:r>
      <w:bookmarkStart w:id="7" w:name="_Toc513955116"/>
      <w:bookmarkStart w:id="8" w:name="_Toc454184886"/>
      <w:r w:rsidR="00CC1521">
        <w:rPr>
          <w:rFonts w:hint="eastAsia"/>
        </w:rPr>
        <w:lastRenderedPageBreak/>
        <w:t xml:space="preserve">Class </w:t>
      </w:r>
      <w:r>
        <w:rPr>
          <w:rFonts w:hint="eastAsia"/>
        </w:rPr>
        <w:t>Diagram</w:t>
      </w:r>
      <w:bookmarkEnd w:id="7"/>
      <w:bookmarkEnd w:id="8"/>
    </w:p>
    <w:p w:rsidR="00826B10" w:rsidRDefault="00826B10" w:rsidP="00826B10">
      <w:pPr>
        <w:pStyle w:val="a3"/>
        <w:spacing w:after="180"/>
        <w:ind w:left="1200"/>
      </w:pPr>
    </w:p>
    <w:p w:rsidR="00826B10" w:rsidRDefault="00312D6E" w:rsidP="00826B10">
      <w:pPr>
        <w:pStyle w:val="a3"/>
        <w:keepNext/>
        <w:spacing w:after="180"/>
        <w:ind w:leftChars="0" w:left="0"/>
        <w:jc w:val="center"/>
      </w:pPr>
      <w:r>
        <w:rPr>
          <w:noProof/>
        </w:rPr>
        <w:drawing>
          <wp:inline distT="0" distB="0" distL="0" distR="0" wp14:anchorId="34E24897" wp14:editId="52154A12">
            <wp:extent cx="5400040" cy="3618230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10" w:rsidRDefault="00826B10" w:rsidP="00826B10">
      <w:pPr>
        <w:pStyle w:val="ac"/>
        <w:spacing w:after="180"/>
        <w:ind w:leftChars="0" w:left="0"/>
        <w:jc w:val="center"/>
      </w:pPr>
      <w:bookmarkStart w:id="9" w:name="_Toc452512600"/>
      <w:r>
        <w:rPr>
          <w:rFonts w:hint="eastAsia"/>
        </w:rPr>
        <w:t xml:space="preserve">Figure </w:t>
      </w:r>
      <w:r w:rsidR="00D65AF2">
        <w:fldChar w:fldCharType="begin"/>
      </w:r>
      <w:r w:rsidR="00D65AF2">
        <w:instrText xml:space="preserve"> SEQ </w:instrText>
      </w:r>
      <w:r w:rsidR="00D65AF2">
        <w:instrText>그림</w:instrText>
      </w:r>
      <w:r w:rsidR="00D65AF2">
        <w:instrText xml:space="preserve"> \* ARABIC </w:instrText>
      </w:r>
      <w:r w:rsidR="00D65AF2">
        <w:fldChar w:fldCharType="separate"/>
      </w:r>
      <w:r w:rsidR="001156B5">
        <w:rPr>
          <w:noProof/>
        </w:rPr>
        <w:t>1</w:t>
      </w:r>
      <w:r w:rsidR="00D65AF2">
        <w:rPr>
          <w:noProof/>
        </w:rPr>
        <w:fldChar w:fldCharType="end"/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F102EC">
        <w:rPr>
          <w:rFonts w:hint="eastAsia"/>
        </w:rPr>
        <w:t>System Class Diagram</w:t>
      </w:r>
      <w:bookmarkEnd w:id="9"/>
      <w:r w:rsidR="00377264"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 w:rsidR="00377264">
        <w:fldChar w:fldCharType="end"/>
      </w:r>
    </w:p>
    <w:p w:rsidR="00826B10" w:rsidRDefault="00826B10" w:rsidP="00826B10"/>
    <w:p w:rsidR="001A0925" w:rsidRDefault="001A0925" w:rsidP="00826B10"/>
    <w:p w:rsidR="001A0925" w:rsidRDefault="001A0925" w:rsidP="00826B10"/>
    <w:p w:rsidR="001A0925" w:rsidRDefault="001A0925" w:rsidP="00826B10"/>
    <w:p w:rsidR="001A0925" w:rsidRDefault="001A0925" w:rsidP="00826B10"/>
    <w:p w:rsidR="00826B10" w:rsidRPr="00FF5023" w:rsidRDefault="00826B10" w:rsidP="00826B10"/>
    <w:p w:rsidR="00F20374" w:rsidRDefault="001156B5">
      <w:pPr>
        <w:pStyle w:val="10"/>
        <w:spacing w:before="540" w:after="360"/>
      </w:pPr>
      <w:bookmarkStart w:id="10" w:name="_Toc513955119"/>
      <w:r>
        <w:br w:type="page"/>
      </w:r>
      <w:bookmarkStart w:id="11" w:name="_Toc454184887"/>
      <w:bookmarkEnd w:id="10"/>
      <w:r w:rsidR="00F20374">
        <w:rPr>
          <w:rFonts w:hint="eastAsia"/>
        </w:rPr>
        <w:lastRenderedPageBreak/>
        <w:t>Use Case</w:t>
      </w:r>
      <w:r w:rsidR="00F20374">
        <w:rPr>
          <w:rFonts w:hint="eastAsia"/>
        </w:rPr>
        <w:t>와</w:t>
      </w:r>
      <w:r w:rsidR="00F20374">
        <w:rPr>
          <w:rFonts w:hint="eastAsia"/>
        </w:rPr>
        <w:t xml:space="preserve"> </w:t>
      </w:r>
      <w:r w:rsidR="00F20374">
        <w:t xml:space="preserve">Class </w:t>
      </w:r>
      <w:r w:rsidR="00F20374">
        <w:rPr>
          <w:rFonts w:hint="eastAsia"/>
        </w:rPr>
        <w:t>간의</w:t>
      </w:r>
      <w:r w:rsidR="00F20374">
        <w:rPr>
          <w:rFonts w:hint="eastAsia"/>
        </w:rPr>
        <w:t xml:space="preserve"> </w:t>
      </w:r>
      <w:r w:rsidR="00F20374">
        <w:rPr>
          <w:rFonts w:hint="eastAsia"/>
        </w:rPr>
        <w:t>관계</w:t>
      </w:r>
      <w:bookmarkEnd w:id="11"/>
    </w:p>
    <w:p w:rsidR="00D875E5" w:rsidRPr="00D875E5" w:rsidRDefault="0005460C" w:rsidP="00D875E5">
      <w:pPr>
        <w:pStyle w:val="2"/>
        <w:spacing w:before="360" w:after="360"/>
      </w:pPr>
      <w:bookmarkStart w:id="12" w:name="_Toc454184888"/>
      <w:proofErr w:type="gramStart"/>
      <w:r>
        <w:rPr>
          <w:rFonts w:hint="eastAsia"/>
        </w:rPr>
        <w:t>UC</w:t>
      </w:r>
      <w:r w:rsidR="00D875E5"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D875E5">
        <w:rPr>
          <w:rFonts w:hint="eastAsia"/>
        </w:rPr>
        <w:t>감시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1C4ACC" w:rsidTr="001C4ACC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F20374" w:rsidRPr="001C4ACC" w:rsidRDefault="00F20374" w:rsidP="00F9385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F20374" w:rsidRPr="001C4ACC" w:rsidRDefault="00F20374" w:rsidP="00F9385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F20374" w:rsidRPr="001C4ACC" w:rsidRDefault="00D875E5" w:rsidP="001C4ACC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감시</w:t>
            </w:r>
          </w:p>
        </w:tc>
      </w:tr>
      <w:tr w:rsidR="001C4ACC" w:rsidTr="001C4ACC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F20374" w:rsidRPr="001C4ACC" w:rsidRDefault="00F71FF5" w:rsidP="00F9385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F20374" w:rsidRDefault="00F34B42" w:rsidP="00F20374">
            <w:r>
              <w:rPr>
                <w:noProof/>
              </w:rPr>
              <w:drawing>
                <wp:inline distT="0" distB="0" distL="0" distR="0" wp14:anchorId="3F060A1B" wp14:editId="71092D57">
                  <wp:extent cx="4431030" cy="2965450"/>
                  <wp:effectExtent l="0" t="0" r="7620" b="635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296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10E" w:rsidRDefault="00F3510E" w:rsidP="00F20374">
      <w:pPr>
        <w:rPr>
          <w:rFonts w:ascii="굴림" w:eastAsia="굴림" w:hAnsi="굴림"/>
          <w:b/>
          <w:sz w:val="24"/>
          <w:szCs w:val="24"/>
        </w:rPr>
      </w:pPr>
    </w:p>
    <w:p w:rsidR="00D875E5" w:rsidRDefault="00F3510E" w:rsidP="00F20374">
      <w:pPr>
        <w:rPr>
          <w:rFonts w:ascii="굴림" w:eastAsia="굴림" w:hAnsi="굴림"/>
          <w:b/>
          <w:sz w:val="24"/>
          <w:szCs w:val="24"/>
        </w:rPr>
      </w:pPr>
      <w:r>
        <w:br w:type="page"/>
      </w:r>
    </w:p>
    <w:p w:rsidR="00D875E5" w:rsidRDefault="00D875E5" w:rsidP="00D875E5">
      <w:pPr>
        <w:pStyle w:val="2"/>
        <w:spacing w:before="360" w:after="360"/>
      </w:pPr>
      <w:bookmarkStart w:id="13" w:name="_Toc454184889"/>
      <w:proofErr w:type="gramStart"/>
      <w:r>
        <w:rPr>
          <w:rFonts w:hint="eastAsia"/>
        </w:rPr>
        <w:lastRenderedPageBreak/>
        <w:t>UC :</w:t>
      </w:r>
      <w:proofErr w:type="gramEnd"/>
      <w:r w:rsidR="00B83DC9">
        <w:t xml:space="preserve"> </w:t>
      </w:r>
      <w:r w:rsidR="00B83DC9">
        <w:rPr>
          <w:rFonts w:hint="eastAsia"/>
        </w:rPr>
        <w:t>초기패턴등록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B83DC9" w:rsidTr="005D7CEF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B83DC9" w:rsidRPr="001C4ACC" w:rsidRDefault="00812DC0" w:rsidP="005D7CEF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초기패턴등록</w:t>
            </w:r>
          </w:p>
        </w:tc>
      </w:tr>
      <w:tr w:rsidR="00B83DC9" w:rsidTr="005D7CEF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B83DC9" w:rsidRDefault="00626342" w:rsidP="005D7CEF">
            <w:r>
              <w:rPr>
                <w:noProof/>
              </w:rPr>
              <w:drawing>
                <wp:inline distT="0" distB="0" distL="0" distR="0" wp14:anchorId="3A59FB4A" wp14:editId="6D80BB51">
                  <wp:extent cx="4431030" cy="2993390"/>
                  <wp:effectExtent l="0" t="0" r="762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F3510E" w:rsidP="00B83DC9">
      <w:pPr>
        <w:pStyle w:val="2"/>
        <w:spacing w:before="360" w:after="360"/>
      </w:pPr>
      <w:r>
        <w:br w:type="page"/>
      </w:r>
      <w:bookmarkStart w:id="14" w:name="_Toc454184890"/>
      <w:proofErr w:type="gramStart"/>
      <w:r w:rsidR="00B83DC9">
        <w:rPr>
          <w:rFonts w:hint="eastAsia"/>
        </w:rPr>
        <w:lastRenderedPageBreak/>
        <w:t>UC :</w:t>
      </w:r>
      <w:proofErr w:type="gramEnd"/>
      <w:r w:rsidR="00B83DC9">
        <w:t xml:space="preserve"> </w:t>
      </w:r>
      <w:proofErr w:type="spellStart"/>
      <w:r w:rsidR="00B83DC9">
        <w:rPr>
          <w:rFonts w:hint="eastAsia"/>
        </w:rPr>
        <w:t>백업핀번호</w:t>
      </w:r>
      <w:proofErr w:type="spellEnd"/>
      <w:r w:rsidR="00B83DC9">
        <w:rPr>
          <w:rFonts w:hint="eastAsia"/>
        </w:rPr>
        <w:t xml:space="preserve"> </w:t>
      </w:r>
      <w:r w:rsidR="00B83DC9">
        <w:rPr>
          <w:rFonts w:hint="eastAsia"/>
        </w:rPr>
        <w:t>등록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B83DC9" w:rsidTr="005D7CEF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B83DC9" w:rsidRPr="001C4ACC" w:rsidRDefault="001B7AF2" w:rsidP="005D7CEF">
            <w:pPr>
              <w:jc w:val="center"/>
              <w:rPr>
                <w:rFonts w:ascii="굴림" w:eastAsia="굴림" w:hAnsi="굴림"/>
                <w:b/>
              </w:rPr>
            </w:pPr>
            <w:proofErr w:type="spellStart"/>
            <w:r>
              <w:rPr>
                <w:rFonts w:ascii="굴림" w:eastAsia="굴림" w:hAnsi="굴림" w:hint="eastAsia"/>
                <w:b/>
              </w:rPr>
              <w:t>백업핀번호등록</w:t>
            </w:r>
            <w:proofErr w:type="spellEnd"/>
          </w:p>
        </w:tc>
      </w:tr>
      <w:tr w:rsidR="00B83DC9" w:rsidTr="005D7CEF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B83DC9" w:rsidRDefault="00FF76FC" w:rsidP="005D7CEF">
            <w:r>
              <w:rPr>
                <w:noProof/>
              </w:rPr>
              <w:drawing>
                <wp:inline distT="0" distB="0" distL="0" distR="0" wp14:anchorId="37A211C8" wp14:editId="5C763ED5">
                  <wp:extent cx="4431030" cy="3012440"/>
                  <wp:effectExtent l="0" t="0" r="762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30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F3510E" w:rsidP="00B83DC9">
      <w:pPr>
        <w:pStyle w:val="2"/>
        <w:spacing w:before="360" w:after="360"/>
      </w:pPr>
      <w:r>
        <w:br w:type="page"/>
      </w:r>
      <w:bookmarkStart w:id="15" w:name="_Toc454184891"/>
      <w:proofErr w:type="gramStart"/>
      <w:r w:rsidR="00B83DC9">
        <w:rPr>
          <w:rFonts w:hint="eastAsia"/>
        </w:rPr>
        <w:lastRenderedPageBreak/>
        <w:t>UC :</w:t>
      </w:r>
      <w:proofErr w:type="gramEnd"/>
      <w:r w:rsidR="00B83DC9">
        <w:t xml:space="preserve"> </w:t>
      </w:r>
      <w:r w:rsidR="00B83DC9">
        <w:rPr>
          <w:rFonts w:hint="eastAsia"/>
        </w:rPr>
        <w:t>데이터</w:t>
      </w:r>
      <w:r w:rsidR="00B83DC9">
        <w:rPr>
          <w:rFonts w:hint="eastAsia"/>
        </w:rPr>
        <w:t xml:space="preserve"> </w:t>
      </w:r>
      <w:r w:rsidR="00B83DC9">
        <w:rPr>
          <w:rFonts w:hint="eastAsia"/>
        </w:rPr>
        <w:t>초기화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B83DC9" w:rsidTr="005D7CEF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B83DC9" w:rsidRPr="001C4ACC" w:rsidRDefault="003C7BC7" w:rsidP="005D7CEF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데이터초기화</w:t>
            </w:r>
          </w:p>
        </w:tc>
      </w:tr>
      <w:tr w:rsidR="00B83DC9" w:rsidTr="005D7CEF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B83DC9" w:rsidRDefault="004E0EAE" w:rsidP="005D7CEF">
            <w:r>
              <w:rPr>
                <w:noProof/>
              </w:rPr>
              <w:drawing>
                <wp:inline distT="0" distB="0" distL="0" distR="0" wp14:anchorId="65FFCE21" wp14:editId="2193A221">
                  <wp:extent cx="4431030" cy="2993390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F3510E" w:rsidP="00B83DC9">
      <w:pPr>
        <w:pStyle w:val="2"/>
        <w:spacing w:before="360" w:after="360"/>
      </w:pPr>
      <w:r>
        <w:br w:type="page"/>
      </w:r>
      <w:bookmarkStart w:id="16" w:name="_Toc454184892"/>
      <w:proofErr w:type="gramStart"/>
      <w:r w:rsidR="00B83DC9">
        <w:rPr>
          <w:rFonts w:hint="eastAsia"/>
        </w:rPr>
        <w:lastRenderedPageBreak/>
        <w:t>UC :</w:t>
      </w:r>
      <w:proofErr w:type="gramEnd"/>
      <w:r w:rsidR="00B83DC9">
        <w:t xml:space="preserve"> </w:t>
      </w:r>
      <w:r w:rsidR="00B83DC9">
        <w:rPr>
          <w:rFonts w:hint="eastAsia"/>
        </w:rPr>
        <w:t>패턴수집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B83DC9" w:rsidTr="005D7CEF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B83DC9" w:rsidRPr="001C4ACC" w:rsidRDefault="003C7BC7" w:rsidP="005D7CEF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패턴수집</w:t>
            </w:r>
          </w:p>
        </w:tc>
      </w:tr>
      <w:tr w:rsidR="00B83DC9" w:rsidTr="005D7CEF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B83DC9" w:rsidRDefault="00690EFA" w:rsidP="005D7CEF">
            <w:r>
              <w:rPr>
                <w:noProof/>
              </w:rPr>
              <w:drawing>
                <wp:inline distT="0" distB="0" distL="0" distR="0" wp14:anchorId="6C9601F1" wp14:editId="1B91C2C6">
                  <wp:extent cx="4431030" cy="2964180"/>
                  <wp:effectExtent l="0" t="0" r="7620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10E" w:rsidRDefault="00F3510E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F3510E" w:rsidP="00F3510E">
      <w:r>
        <w:br w:type="page"/>
      </w:r>
    </w:p>
    <w:p w:rsidR="00B83DC9" w:rsidRDefault="00B83DC9" w:rsidP="00B83DC9">
      <w:pPr>
        <w:pStyle w:val="2"/>
        <w:spacing w:before="360" w:after="360"/>
      </w:pPr>
      <w:bookmarkStart w:id="17" w:name="_Toc454184893"/>
      <w:proofErr w:type="gramStart"/>
      <w:r>
        <w:rPr>
          <w:rFonts w:hint="eastAsia"/>
        </w:rPr>
        <w:lastRenderedPageBreak/>
        <w:t>UC :</w:t>
      </w:r>
      <w:proofErr w:type="gramEnd"/>
      <w:r>
        <w:t xml:space="preserve"> </w:t>
      </w:r>
      <w:r>
        <w:rPr>
          <w:rFonts w:hint="eastAsia"/>
        </w:rPr>
        <w:t>잠금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B83DC9" w:rsidTr="005D7CEF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B83DC9" w:rsidRPr="001C4ACC" w:rsidRDefault="003C7BC7" w:rsidP="005D7CEF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잠금</w:t>
            </w:r>
          </w:p>
        </w:tc>
      </w:tr>
      <w:tr w:rsidR="00B83DC9" w:rsidTr="005D7CEF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B83DC9" w:rsidRDefault="00886931" w:rsidP="005D7CEF">
            <w:r>
              <w:rPr>
                <w:noProof/>
              </w:rPr>
              <w:drawing>
                <wp:inline distT="0" distB="0" distL="0" distR="0" wp14:anchorId="117AE2F4" wp14:editId="7D6FFC7D">
                  <wp:extent cx="4431030" cy="301752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10E" w:rsidRDefault="00F3510E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F3510E" w:rsidP="00F3510E">
      <w:r>
        <w:br w:type="page"/>
      </w:r>
    </w:p>
    <w:p w:rsidR="00B83DC9" w:rsidRDefault="00B83DC9" w:rsidP="00B83DC9">
      <w:pPr>
        <w:pStyle w:val="2"/>
        <w:spacing w:before="360" w:after="360"/>
      </w:pPr>
      <w:bookmarkStart w:id="18" w:name="_Toc454184894"/>
      <w:proofErr w:type="gramStart"/>
      <w:r>
        <w:rPr>
          <w:rFonts w:hint="eastAsia"/>
        </w:rPr>
        <w:lastRenderedPageBreak/>
        <w:t>UC :</w:t>
      </w:r>
      <w:proofErr w:type="gramEnd"/>
      <w:r>
        <w:t xml:space="preserve"> </w:t>
      </w:r>
      <w:r>
        <w:rPr>
          <w:rFonts w:hint="eastAsia"/>
        </w:rPr>
        <w:t>패턴비교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B83DC9" w:rsidTr="005D7CEF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B83DC9" w:rsidRPr="001C4ACC" w:rsidRDefault="003C7BC7" w:rsidP="005D7CEF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패턴비교</w:t>
            </w:r>
          </w:p>
        </w:tc>
      </w:tr>
      <w:tr w:rsidR="00B83DC9" w:rsidTr="005D7CEF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B83DC9" w:rsidRPr="001C4ACC" w:rsidRDefault="00B83DC9" w:rsidP="005D7CEF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B83DC9" w:rsidRDefault="00B31418" w:rsidP="005D7CEF">
            <w:r>
              <w:rPr>
                <w:noProof/>
              </w:rPr>
              <w:drawing>
                <wp:inline distT="0" distB="0" distL="0" distR="0" wp14:anchorId="3E28BF6D" wp14:editId="7F2217BF">
                  <wp:extent cx="4431030" cy="301752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03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3DC9" w:rsidRDefault="00B83DC9" w:rsidP="00B83DC9">
      <w:pPr>
        <w:rPr>
          <w:rFonts w:ascii="굴림" w:eastAsia="굴림" w:hAnsi="굴림"/>
          <w:b/>
          <w:sz w:val="24"/>
          <w:szCs w:val="24"/>
        </w:rPr>
      </w:pPr>
    </w:p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Default="00B83DC9" w:rsidP="00B83DC9"/>
    <w:p w:rsidR="00B83DC9" w:rsidRPr="00B83DC9" w:rsidRDefault="00B83DC9" w:rsidP="00B83DC9"/>
    <w:p w:rsidR="00032A93" w:rsidRDefault="00F102EC" w:rsidP="00D875E5">
      <w:pPr>
        <w:pStyle w:val="10"/>
        <w:spacing w:before="540" w:after="360"/>
      </w:pPr>
      <w:bookmarkStart w:id="19" w:name="_Toc454184895"/>
      <w:r>
        <w:rPr>
          <w:rFonts w:hint="eastAsia"/>
        </w:rPr>
        <w:lastRenderedPageBreak/>
        <w:t xml:space="preserve">Class </w:t>
      </w:r>
      <w:r>
        <w:rPr>
          <w:rFonts w:hint="eastAsia"/>
        </w:rPr>
        <w:t>명세</w:t>
      </w:r>
      <w:bookmarkEnd w:id="19"/>
    </w:p>
    <w:p w:rsidR="008E6510" w:rsidRPr="008E6510" w:rsidRDefault="008E6510" w:rsidP="008E6510">
      <w:pPr>
        <w:pStyle w:val="2"/>
        <w:spacing w:before="360" w:after="360"/>
      </w:pPr>
      <w:bookmarkStart w:id="20" w:name="_Toc454184896"/>
      <w:r>
        <w:rPr>
          <w:rFonts w:hint="eastAsia"/>
        </w:rPr>
        <w:t>UI</w:t>
      </w:r>
      <w:r>
        <w:t xml:space="preserve"> Class</w:t>
      </w:r>
      <w:bookmarkEnd w:id="20"/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1983"/>
        <w:gridCol w:w="2390"/>
        <w:gridCol w:w="3245"/>
      </w:tblGrid>
      <w:tr w:rsidR="00F102EC" w:rsidTr="005D7CEF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F102EC" w:rsidRPr="00DA1560" w:rsidRDefault="005D7CEF" w:rsidP="00F102E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UI</w:t>
            </w:r>
          </w:p>
        </w:tc>
      </w:tr>
      <w:tr w:rsidR="00F102EC" w:rsidTr="005D7CEF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F102EC" w:rsidRPr="00DA1560" w:rsidRDefault="00F102EC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Class Diagram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F102EC" w:rsidRDefault="003C663C" w:rsidP="005D7CEF">
            <w:pPr>
              <w:pStyle w:val="af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3356B99" wp14:editId="75B8A988">
                  <wp:extent cx="2317897" cy="3078838"/>
                  <wp:effectExtent l="0" t="0" r="635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784" cy="308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2EC" w:rsidTr="005D7CEF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F102EC" w:rsidRPr="00DA1560" w:rsidRDefault="00F102EC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F102EC" w:rsidRPr="00A370A6" w:rsidRDefault="00B35E59" w:rsidP="005D7CEF">
            <w:pPr>
              <w:pStyle w:val="af7"/>
              <w:ind w:firstLine="0"/>
            </w:pPr>
            <w:r>
              <w:rPr>
                <w:rFonts w:hint="eastAsia"/>
              </w:rPr>
              <w:t>어플리케이션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  <w:r w:rsidR="00134218">
              <w:t xml:space="preserve"> </w:t>
            </w:r>
            <w:r w:rsidR="00134218">
              <w:rPr>
                <w:rFonts w:hint="eastAsia"/>
              </w:rPr>
              <w:t>감시</w:t>
            </w:r>
            <w:r w:rsidR="00134218">
              <w:rPr>
                <w:rFonts w:hint="eastAsia"/>
              </w:rPr>
              <w:t xml:space="preserve"> </w:t>
            </w:r>
            <w:r w:rsidR="00134218">
              <w:rPr>
                <w:rFonts w:hint="eastAsia"/>
              </w:rPr>
              <w:t>실행</w:t>
            </w:r>
            <w:r w:rsidR="00134218">
              <w:rPr>
                <w:rFonts w:hint="eastAsia"/>
              </w:rPr>
              <w:t>/</w:t>
            </w:r>
            <w:r w:rsidR="00134218">
              <w:rPr>
                <w:rFonts w:hint="eastAsia"/>
              </w:rPr>
              <w:t>종료</w:t>
            </w:r>
            <w:r w:rsidR="00134218">
              <w:rPr>
                <w:rFonts w:hint="eastAsia"/>
              </w:rPr>
              <w:t>,</w:t>
            </w:r>
            <w:r w:rsidR="00134218">
              <w:t xml:space="preserve"> </w:t>
            </w:r>
            <w:r w:rsidR="00134218">
              <w:rPr>
                <w:rFonts w:hint="eastAsia"/>
              </w:rPr>
              <w:t>초기패턴등록</w:t>
            </w:r>
            <w:r w:rsidR="00134218">
              <w:rPr>
                <w:rFonts w:hint="eastAsia"/>
              </w:rPr>
              <w:t>,</w:t>
            </w:r>
            <w:r w:rsidR="00134218">
              <w:t xml:space="preserve"> </w:t>
            </w:r>
            <w:proofErr w:type="spellStart"/>
            <w:r w:rsidR="00134218">
              <w:rPr>
                <w:rFonts w:hint="eastAsia"/>
              </w:rPr>
              <w:t>백업핀번호</w:t>
            </w:r>
            <w:proofErr w:type="spellEnd"/>
            <w:r w:rsidR="00134218">
              <w:rPr>
                <w:rFonts w:hint="eastAsia"/>
              </w:rPr>
              <w:t xml:space="preserve"> </w:t>
            </w:r>
            <w:proofErr w:type="spellStart"/>
            <w:r w:rsidR="00134218">
              <w:rPr>
                <w:rFonts w:hint="eastAsia"/>
              </w:rPr>
              <w:t>등록등의</w:t>
            </w:r>
            <w:proofErr w:type="spellEnd"/>
            <w:r w:rsidR="00134218">
              <w:rPr>
                <w:rFonts w:hint="eastAsia"/>
              </w:rPr>
              <w:t xml:space="preserve"> </w:t>
            </w:r>
            <w:r w:rsidR="00134218">
              <w:rPr>
                <w:rFonts w:hint="eastAsia"/>
              </w:rPr>
              <w:t>기능을</w:t>
            </w:r>
            <w:r w:rsidR="00134218">
              <w:rPr>
                <w:rFonts w:hint="eastAsia"/>
              </w:rPr>
              <w:t xml:space="preserve"> </w:t>
            </w:r>
            <w:r w:rsidR="00134218">
              <w:rPr>
                <w:rFonts w:hint="eastAsia"/>
              </w:rPr>
              <w:t>제공한다</w:t>
            </w:r>
            <w:r w:rsidR="00BE66BD">
              <w:rPr>
                <w:rFonts w:hint="eastAsia"/>
              </w:rPr>
              <w:t>.</w:t>
            </w:r>
          </w:p>
        </w:tc>
      </w:tr>
      <w:tr w:rsidR="00F102EC" w:rsidTr="005C7AB3">
        <w:tc>
          <w:tcPr>
            <w:tcW w:w="1669" w:type="dxa"/>
            <w:vMerge w:val="restart"/>
            <w:shd w:val="clear" w:color="auto" w:fill="C6D9F1"/>
            <w:vAlign w:val="center"/>
          </w:tcPr>
          <w:p w:rsidR="00F102EC" w:rsidRPr="00DA1560" w:rsidRDefault="00F102EC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1983" w:type="dxa"/>
            <w:shd w:val="clear" w:color="auto" w:fill="C6D9F1"/>
            <w:vAlign w:val="center"/>
          </w:tcPr>
          <w:p w:rsidR="00F102EC" w:rsidRDefault="00F102EC" w:rsidP="005D7CEF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2390" w:type="dxa"/>
            <w:shd w:val="clear" w:color="auto" w:fill="C6D9F1"/>
            <w:vAlign w:val="center"/>
          </w:tcPr>
          <w:p w:rsidR="00F102EC" w:rsidRDefault="00F102EC" w:rsidP="005D7CEF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F102EC" w:rsidRDefault="00F102EC" w:rsidP="005D7CEF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5C7AB3" w:rsidTr="005C7AB3"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1983" w:type="dxa"/>
          </w:tcPr>
          <w:p w:rsidR="005C7AB3" w:rsidRPr="00A370A6" w:rsidRDefault="005C7AB3" w:rsidP="005C7AB3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2390" w:type="dxa"/>
          </w:tcPr>
          <w:p w:rsidR="005C7AB3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patternizedData</w:t>
            </w:r>
            <w:proofErr w:type="spellEnd"/>
          </w:p>
        </w:tc>
        <w:tc>
          <w:tcPr>
            <w:tcW w:w="3245" w:type="dxa"/>
          </w:tcPr>
          <w:p w:rsidR="005C7AB3" w:rsidRDefault="00CD44EA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입력받은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5C7AB3" w:rsidTr="005C7AB3"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1983" w:type="dxa"/>
          </w:tcPr>
          <w:p w:rsidR="005C7AB3" w:rsidRPr="00A370A6" w:rsidRDefault="005C7AB3" w:rsidP="005D7CEF">
            <w:pPr>
              <w:pStyle w:val="af7"/>
              <w:ind w:firstLine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390" w:type="dxa"/>
          </w:tcPr>
          <w:p w:rsidR="005C7AB3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mouseX</w:t>
            </w:r>
            <w:proofErr w:type="spellEnd"/>
          </w:p>
        </w:tc>
        <w:tc>
          <w:tcPr>
            <w:tcW w:w="3245" w:type="dxa"/>
          </w:tcPr>
          <w:p w:rsidR="005C7AB3" w:rsidRDefault="00081DE5" w:rsidP="005D7CEF">
            <w:pPr>
              <w:pStyle w:val="af7"/>
              <w:ind w:firstLine="0"/>
            </w:pPr>
            <w:r>
              <w:rPr>
                <w:rFonts w:hint="eastAsia"/>
              </w:rPr>
              <w:t>마우스에서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t>X</w:t>
            </w:r>
            <w:r>
              <w:rPr>
                <w:rFonts w:hint="eastAsia"/>
              </w:rPr>
              <w:t>좌표를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5C7AB3" w:rsidTr="005C7AB3"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1983" w:type="dxa"/>
          </w:tcPr>
          <w:p w:rsidR="005C7AB3" w:rsidRPr="00A370A6" w:rsidRDefault="005C7AB3" w:rsidP="005D7CEF">
            <w:pPr>
              <w:pStyle w:val="af7"/>
              <w:ind w:firstLine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390" w:type="dxa"/>
          </w:tcPr>
          <w:p w:rsidR="005C7AB3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mouseY</w:t>
            </w:r>
            <w:proofErr w:type="spellEnd"/>
          </w:p>
        </w:tc>
        <w:tc>
          <w:tcPr>
            <w:tcW w:w="3245" w:type="dxa"/>
          </w:tcPr>
          <w:p w:rsidR="005C7AB3" w:rsidRDefault="00081DE5" w:rsidP="005D7CEF">
            <w:pPr>
              <w:pStyle w:val="af7"/>
              <w:ind w:firstLine="0"/>
            </w:pPr>
            <w:r>
              <w:rPr>
                <w:rFonts w:hint="eastAsia"/>
              </w:rPr>
              <w:t>마우스에서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Y</w:t>
            </w:r>
            <w:r>
              <w:rPr>
                <w:rFonts w:hint="eastAsia"/>
              </w:rPr>
              <w:t>좌표를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5C7AB3" w:rsidTr="005C7AB3"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1983" w:type="dxa"/>
          </w:tcPr>
          <w:p w:rsidR="005C7AB3" w:rsidRPr="00A370A6" w:rsidRDefault="005C7AB3" w:rsidP="005D7CEF">
            <w:pPr>
              <w:pStyle w:val="af7"/>
              <w:ind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390" w:type="dxa"/>
          </w:tcPr>
          <w:p w:rsidR="005C7AB3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keyBoardStroke</w:t>
            </w:r>
            <w:proofErr w:type="spellEnd"/>
          </w:p>
        </w:tc>
        <w:tc>
          <w:tcPr>
            <w:tcW w:w="3245" w:type="dxa"/>
          </w:tcPr>
          <w:p w:rsidR="005C7AB3" w:rsidRDefault="00E64F7E" w:rsidP="005D7CEF">
            <w:pPr>
              <w:pStyle w:val="af7"/>
              <w:ind w:firstLine="0"/>
            </w:pPr>
            <w:r>
              <w:rPr>
                <w:rFonts w:hint="eastAsia"/>
              </w:rPr>
              <w:t>키보드에서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5C7AB3" w:rsidTr="005C7AB3"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1983" w:type="dxa"/>
          </w:tcPr>
          <w:p w:rsidR="005C7AB3" w:rsidRPr="00A370A6" w:rsidRDefault="005C7AB3" w:rsidP="005D7CEF">
            <w:pPr>
              <w:pStyle w:val="af7"/>
              <w:ind w:firstLine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390" w:type="dxa"/>
          </w:tcPr>
          <w:p w:rsidR="005C7AB3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strokeTime</w:t>
            </w:r>
            <w:proofErr w:type="spellEnd"/>
          </w:p>
        </w:tc>
        <w:tc>
          <w:tcPr>
            <w:tcW w:w="3245" w:type="dxa"/>
          </w:tcPr>
          <w:p w:rsidR="005C7AB3" w:rsidRDefault="00947A12" w:rsidP="005D7CEF">
            <w:pPr>
              <w:pStyle w:val="af7"/>
              <w:ind w:firstLine="0"/>
            </w:pPr>
            <w:r>
              <w:rPr>
                <w:rFonts w:hint="eastAsia"/>
              </w:rPr>
              <w:t>키보드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5C7AB3" w:rsidTr="005C7AB3"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1983" w:type="dxa"/>
          </w:tcPr>
          <w:p w:rsidR="005C7AB3" w:rsidRPr="00A370A6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390" w:type="dxa"/>
          </w:tcPr>
          <w:p w:rsidR="005C7AB3" w:rsidRDefault="005C7AB3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inputPinNum</w:t>
            </w:r>
            <w:proofErr w:type="spellEnd"/>
          </w:p>
        </w:tc>
        <w:tc>
          <w:tcPr>
            <w:tcW w:w="3245" w:type="dxa"/>
          </w:tcPr>
          <w:p w:rsidR="005C7AB3" w:rsidRDefault="00901DE7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입력받은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저장하기위해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D6630C" w:rsidTr="00D6630C">
        <w:trPr>
          <w:trHeight w:val="1886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5D7CEF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5D7CEF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runMainController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-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D6630C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B1538F" w:rsidP="005D7CEF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인터페이스상의</w:t>
                  </w:r>
                  <w:r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감시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항목을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선택하였을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때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실행되며</w:t>
                  </w:r>
                  <w:r w:rsidR="00A94F21">
                    <w:rPr>
                      <w:rFonts w:hint="eastAsia"/>
                    </w:rPr>
                    <w:t>,</w:t>
                  </w:r>
                  <w:r w:rsidR="00A94F21">
                    <w:t xml:space="preserve"> </w:t>
                  </w:r>
                  <w:r w:rsidR="00A94F21">
                    <w:rPr>
                      <w:rFonts w:hint="eastAsia"/>
                    </w:rPr>
                    <w:t>이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함수가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실행되었을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때</w:t>
                  </w:r>
                  <w:r w:rsidR="00A94F21">
                    <w:rPr>
                      <w:rFonts w:hint="eastAsia"/>
                    </w:rPr>
                    <w:t xml:space="preserve"> </w:t>
                  </w:r>
                  <w:proofErr w:type="spellStart"/>
                  <w:r w:rsidR="00A94F21">
                    <w:rPr>
                      <w:rFonts w:hint="eastAsia"/>
                    </w:rPr>
                    <w:t>메인컨트롤러가</w:t>
                  </w:r>
                  <w:proofErr w:type="spellEnd"/>
                  <w:r w:rsidR="00A94F21">
                    <w:rPr>
                      <w:rFonts w:hint="eastAsia"/>
                    </w:rPr>
                    <w:t xml:space="preserve"> </w:t>
                  </w:r>
                  <w:r w:rsidR="00A94F21">
                    <w:rPr>
                      <w:rFonts w:hint="eastAsia"/>
                    </w:rPr>
                    <w:t>동작한다</w:t>
                  </w:r>
                  <w:r w:rsidR="00A94F21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828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stopMainController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-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E54EC2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감시를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종료하게되면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동작하는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5A15CA">
                    <w:t xml:space="preserve"> </w:t>
                  </w:r>
                  <w:r w:rsidR="005A15CA">
                    <w:rPr>
                      <w:rFonts w:hint="eastAsia"/>
                    </w:rPr>
                    <w:t>이</w:t>
                  </w:r>
                  <w:r w:rsidR="005A15CA">
                    <w:rPr>
                      <w:rFonts w:hint="eastAsia"/>
                    </w:rPr>
                    <w:t xml:space="preserve"> </w:t>
                  </w:r>
                  <w:r w:rsidR="005A15CA">
                    <w:rPr>
                      <w:rFonts w:hint="eastAsia"/>
                    </w:rPr>
                    <w:t>함수가</w:t>
                  </w:r>
                  <w:r w:rsidR="005A15CA">
                    <w:rPr>
                      <w:rFonts w:hint="eastAsia"/>
                    </w:rPr>
                    <w:t xml:space="preserve"> </w:t>
                  </w:r>
                  <w:r w:rsidR="005A15CA">
                    <w:rPr>
                      <w:rFonts w:hint="eastAsia"/>
                    </w:rPr>
                    <w:t>동작하면</w:t>
                  </w:r>
                  <w:r w:rsidR="005A15CA">
                    <w:rPr>
                      <w:rFonts w:hint="eastAsia"/>
                    </w:rPr>
                    <w:t xml:space="preserve"> </w:t>
                  </w:r>
                  <w:proofErr w:type="spellStart"/>
                  <w:r w:rsidR="005A15CA">
                    <w:rPr>
                      <w:rFonts w:hint="eastAsia"/>
                    </w:rPr>
                    <w:t>메인컨트롤러는</w:t>
                  </w:r>
                  <w:proofErr w:type="spellEnd"/>
                  <w:r w:rsidR="005A15CA">
                    <w:rPr>
                      <w:rFonts w:hint="eastAsia"/>
                    </w:rPr>
                    <w:t xml:space="preserve"> </w:t>
                  </w:r>
                  <w:r w:rsidR="005A15CA">
                    <w:rPr>
                      <w:rFonts w:hint="eastAsia"/>
                    </w:rPr>
                    <w:t>더</w:t>
                  </w:r>
                  <w:r w:rsidR="005A15CA">
                    <w:rPr>
                      <w:rFonts w:hint="eastAsia"/>
                    </w:rPr>
                    <w:t xml:space="preserve"> </w:t>
                  </w:r>
                  <w:r w:rsidR="005A15CA">
                    <w:rPr>
                      <w:rFonts w:hint="eastAsia"/>
                    </w:rPr>
                    <w:t>이상</w:t>
                  </w:r>
                  <w:r w:rsidR="005A15CA">
                    <w:rPr>
                      <w:rFonts w:hint="eastAsia"/>
                    </w:rPr>
                    <w:t xml:space="preserve"> </w:t>
                  </w:r>
                  <w:r w:rsidR="005A15CA">
                    <w:rPr>
                      <w:rFonts w:hint="eastAsia"/>
                    </w:rPr>
                    <w:t>동작하지</w:t>
                  </w:r>
                  <w:r w:rsidR="005A15CA">
                    <w:rPr>
                      <w:rFonts w:hint="eastAsia"/>
                    </w:rPr>
                    <w:t xml:space="preserve"> </w:t>
                  </w:r>
                  <w:r w:rsidR="005A15CA">
                    <w:rPr>
                      <w:rFonts w:hint="eastAsia"/>
                    </w:rPr>
                    <w:t>않는다</w:t>
                  </w:r>
                  <w:r w:rsidR="005A15CA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540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5D7CEF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5D7CEF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registerInitPattern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5D7CEF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5D7CEF">
                  <w:pPr>
                    <w:pStyle w:val="af7"/>
                    <w:ind w:firstLine="0"/>
                  </w:pPr>
                </w:p>
              </w:tc>
            </w:tr>
            <w:tr w:rsidR="00D6630C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8B6C9B" w:rsidP="005D7CEF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초기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>
                    <w:t xml:space="preserve"> </w:t>
                  </w:r>
                  <w:r w:rsidR="00A6254A">
                    <w:rPr>
                      <w:rFonts w:hint="eastAsia"/>
                    </w:rPr>
                    <w:t>사용자가</w:t>
                  </w:r>
                  <w:r w:rsidR="00A6254A">
                    <w:rPr>
                      <w:rFonts w:hint="eastAsia"/>
                    </w:rPr>
                    <w:t xml:space="preserve"> </w:t>
                  </w:r>
                  <w:r w:rsidR="00A6254A">
                    <w:rPr>
                      <w:rFonts w:hint="eastAsia"/>
                    </w:rPr>
                    <w:t>초기패턴</w:t>
                  </w:r>
                  <w:r w:rsidR="00A6254A">
                    <w:rPr>
                      <w:rFonts w:hint="eastAsia"/>
                    </w:rPr>
                    <w:t xml:space="preserve"> </w:t>
                  </w:r>
                  <w:r w:rsidR="00A6254A">
                    <w:rPr>
                      <w:rFonts w:hint="eastAsia"/>
                    </w:rPr>
                    <w:t>등록</w:t>
                  </w:r>
                  <w:r w:rsidR="00A6254A">
                    <w:rPr>
                      <w:rFonts w:hint="eastAsia"/>
                    </w:rPr>
                    <w:t xml:space="preserve"> </w:t>
                  </w:r>
                  <w:r w:rsidR="00A6254A">
                    <w:rPr>
                      <w:rFonts w:hint="eastAsia"/>
                    </w:rPr>
                    <w:t>항목을</w:t>
                  </w:r>
                  <w:r w:rsidR="00A6254A">
                    <w:rPr>
                      <w:rFonts w:hint="eastAsia"/>
                    </w:rPr>
                    <w:t xml:space="preserve"> </w:t>
                  </w:r>
                  <w:r w:rsidR="00A6254A">
                    <w:rPr>
                      <w:rFonts w:hint="eastAsia"/>
                    </w:rPr>
                    <w:t>인터페이스에서</w:t>
                  </w:r>
                  <w:r w:rsidR="00A6254A">
                    <w:rPr>
                      <w:rFonts w:hint="eastAsia"/>
                    </w:rPr>
                    <w:t xml:space="preserve"> </w:t>
                  </w:r>
                  <w:proofErr w:type="spellStart"/>
                  <w:r w:rsidR="00A6254A">
                    <w:rPr>
                      <w:rFonts w:hint="eastAsia"/>
                    </w:rPr>
                    <w:t>선택하였을때</w:t>
                  </w:r>
                  <w:proofErr w:type="spellEnd"/>
                  <w:r w:rsidR="00A6254A">
                    <w:rPr>
                      <w:rFonts w:hint="eastAsia"/>
                    </w:rPr>
                    <w:t xml:space="preserve"> </w:t>
                  </w:r>
                  <w:r w:rsidR="00A6254A">
                    <w:rPr>
                      <w:rFonts w:hint="eastAsia"/>
                    </w:rPr>
                    <w:t>동작</w:t>
                  </w:r>
                  <w:r w:rsidR="00D22CFC">
                    <w:rPr>
                      <w:rFonts w:hint="eastAsia"/>
                    </w:rPr>
                    <w:t>하며</w:t>
                  </w:r>
                  <w:r w:rsidR="00D22CFC">
                    <w:rPr>
                      <w:rFonts w:hint="eastAsia"/>
                    </w:rPr>
                    <w:t>,</w:t>
                  </w:r>
                  <w:r w:rsidR="00D22CFC">
                    <w:t xml:space="preserve"> </w:t>
                  </w:r>
                  <w:proofErr w:type="spellStart"/>
                  <w:r w:rsidR="00D22CFC">
                    <w:t>MainController</w:t>
                  </w:r>
                  <w:proofErr w:type="spellEnd"/>
                  <w:r w:rsidR="00D22CFC">
                    <w:rPr>
                      <w:rFonts w:hint="eastAsia"/>
                    </w:rPr>
                    <w:t>에</w:t>
                  </w:r>
                  <w:r w:rsidR="00D22CFC">
                    <w:rPr>
                      <w:rFonts w:hint="eastAsia"/>
                    </w:rPr>
                    <w:t xml:space="preserve"> </w:t>
                  </w:r>
                  <w:r w:rsidR="00D22CFC">
                    <w:rPr>
                      <w:rFonts w:hint="eastAsia"/>
                    </w:rPr>
                    <w:t>있는</w:t>
                  </w:r>
                  <w:r w:rsidR="00D22CFC">
                    <w:rPr>
                      <w:rFonts w:hint="eastAsia"/>
                    </w:rPr>
                    <w:t xml:space="preserve"> </w:t>
                  </w:r>
                  <w:proofErr w:type="spellStart"/>
                  <w:r w:rsidR="00D22CFC">
                    <w:rPr>
                      <w:rFonts w:hint="eastAsia"/>
                    </w:rPr>
                    <w:t>registerInitPattern</w:t>
                  </w:r>
                  <w:proofErr w:type="spellEnd"/>
                  <w:r w:rsidR="00D22CFC">
                    <w:rPr>
                      <w:rFonts w:hint="eastAsia"/>
                    </w:rPr>
                    <w:t>함수를</w:t>
                  </w:r>
                  <w:r w:rsidR="00D22CFC">
                    <w:rPr>
                      <w:rFonts w:hint="eastAsia"/>
                    </w:rPr>
                    <w:t xml:space="preserve"> </w:t>
                  </w:r>
                  <w:r w:rsidR="00D22CFC">
                    <w:rPr>
                      <w:rFonts w:hint="eastAsia"/>
                    </w:rPr>
                    <w:t>실행한다</w:t>
                  </w:r>
                  <w:r w:rsidR="00D22CFC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690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5D7CEF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5D7CEF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showPatternExample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5D7CEF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5D7CEF">
                  <w:pPr>
                    <w:pStyle w:val="af7"/>
                    <w:ind w:firstLine="0"/>
                  </w:pPr>
                </w:p>
              </w:tc>
            </w:tr>
            <w:tr w:rsidR="00D6630C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5D0715" w:rsidP="005D7CEF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초기패턴등록을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예제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보여주는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824696">
                    <w:t xml:space="preserve"> </w:t>
                  </w:r>
                  <w:r w:rsidR="00824696">
                    <w:rPr>
                      <w:rFonts w:hint="eastAsia"/>
                    </w:rPr>
                    <w:t>이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함수가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실행되면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사용자의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화면에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예제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패턴을</w:t>
                  </w:r>
                  <w:r w:rsidR="00824696">
                    <w:rPr>
                      <w:rFonts w:hint="eastAsia"/>
                    </w:rPr>
                    <w:t xml:space="preserve"> </w:t>
                  </w:r>
                  <w:r w:rsidR="00824696">
                    <w:rPr>
                      <w:rFonts w:hint="eastAsia"/>
                    </w:rPr>
                    <w:t>출력한다</w:t>
                  </w:r>
                  <w:r w:rsidR="00824696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</w:pPr>
          </w:p>
        </w:tc>
      </w:tr>
      <w:tr w:rsidR="00D6630C" w:rsidTr="00D6630C">
        <w:trPr>
          <w:trHeight w:val="1686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inputPatternData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Pr="009F5D9C" w:rsidRDefault="00474853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입력된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patternData</w:t>
                  </w:r>
                  <w:proofErr w:type="spellEnd"/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DB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>
                    <w:t xml:space="preserve"> </w:t>
                  </w:r>
                  <w:r w:rsidR="009F5D9C">
                    <w:rPr>
                      <w:rFonts w:hint="eastAsia"/>
                    </w:rPr>
                    <w:t>이</w:t>
                  </w:r>
                  <w:r w:rsidR="009F5D9C">
                    <w:rPr>
                      <w:rFonts w:hint="eastAsia"/>
                    </w:rPr>
                    <w:t xml:space="preserve"> </w:t>
                  </w:r>
                  <w:r w:rsidR="009F5D9C">
                    <w:rPr>
                      <w:rFonts w:hint="eastAsia"/>
                    </w:rPr>
                    <w:t>함수가</w:t>
                  </w:r>
                  <w:r w:rsidR="009F5D9C">
                    <w:rPr>
                      <w:rFonts w:hint="eastAsia"/>
                    </w:rPr>
                    <w:t xml:space="preserve"> </w:t>
                  </w:r>
                  <w:r w:rsidR="009F5D9C">
                    <w:rPr>
                      <w:rFonts w:hint="eastAsia"/>
                    </w:rPr>
                    <w:t>실행되면</w:t>
                  </w:r>
                  <w:r w:rsidR="009F5D9C">
                    <w:rPr>
                      <w:rFonts w:hint="eastAsia"/>
                    </w:rPr>
                    <w:t xml:space="preserve"> </w:t>
                  </w:r>
                  <w:proofErr w:type="spellStart"/>
                  <w:r w:rsidR="009F5D9C">
                    <w:t>MainController</w:t>
                  </w:r>
                  <w:proofErr w:type="spellEnd"/>
                  <w:r w:rsidR="009F5D9C">
                    <w:rPr>
                      <w:rFonts w:hint="eastAsia"/>
                    </w:rPr>
                    <w:t>의</w:t>
                  </w:r>
                  <w:r w:rsidR="009F5D9C">
                    <w:rPr>
                      <w:rFonts w:hint="eastAsia"/>
                    </w:rPr>
                    <w:t xml:space="preserve"> </w:t>
                  </w:r>
                  <w:proofErr w:type="spellStart"/>
                  <w:r w:rsidR="009F5D9C">
                    <w:t>inputPatternData</w:t>
                  </w:r>
                  <w:proofErr w:type="spellEnd"/>
                  <w:r w:rsidR="009F5D9C">
                    <w:rPr>
                      <w:rFonts w:hint="eastAsia"/>
                    </w:rPr>
                    <w:t>함수를</w:t>
                  </w:r>
                  <w:r w:rsidR="009F5D9C">
                    <w:rPr>
                      <w:rFonts w:hint="eastAsia"/>
                    </w:rPr>
                    <w:t xml:space="preserve"> </w:t>
                  </w:r>
                  <w:r w:rsidR="009F5D9C">
                    <w:rPr>
                      <w:rFonts w:hint="eastAsia"/>
                    </w:rPr>
                    <w:t>실행한다</w:t>
                  </w:r>
                  <w:r w:rsidR="009F5D9C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257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showMessage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msgType</w:t>
                  </w:r>
                  <w:proofErr w:type="spellEnd"/>
                </w:p>
              </w:tc>
            </w:tr>
            <w:tr w:rsidR="00D6630C" w:rsidRPr="00816A11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816A11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화면에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메시지를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출력하기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파라미터인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msgType</w:t>
                  </w:r>
                  <w:proofErr w:type="spellEnd"/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따라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해당하는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메시지를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화면에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출력해준다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5D7CEF">
        <w:trPr>
          <w:trHeight w:val="567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regiPin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lastRenderedPageBreak/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Pr="00BF25D5" w:rsidRDefault="00BF25D5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백업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번호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항목을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선택하였을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실행되면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userInform</w:t>
                  </w:r>
                  <w:proofErr w:type="spellEnd"/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get</w:t>
                  </w:r>
                  <w:r w:rsidR="005D4C95">
                    <w:rPr>
                      <w:rFonts w:hint="eastAsia"/>
                    </w:rPr>
                    <w:t>User</w:t>
                  </w:r>
                  <w:r w:rsidR="005D4C95">
                    <w:t>inform</w:t>
                  </w:r>
                  <w:proofErr w:type="spellEnd"/>
                  <w:r w:rsidR="005D4C95">
                    <w:rPr>
                      <w:rFonts w:hint="eastAsia"/>
                    </w:rPr>
                    <w:t>함수를</w:t>
                  </w:r>
                  <w:r w:rsidR="005D4C95">
                    <w:rPr>
                      <w:rFonts w:hint="eastAsia"/>
                    </w:rPr>
                    <w:t xml:space="preserve"> </w:t>
                  </w:r>
                  <w:r w:rsidR="005D4C95">
                    <w:rPr>
                      <w:rFonts w:hint="eastAsia"/>
                    </w:rPr>
                    <w:t>실행한다</w:t>
                  </w:r>
                  <w:r w:rsidR="005D4C95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204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pinCheck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73468F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 xml:space="preserve">String, </w:t>
                  </w:r>
                  <w:proofErr w:type="spellStart"/>
                  <w:r>
                    <w:rPr>
                      <w:rFonts w:hint="eastAsia"/>
                    </w:rPr>
                    <w:t>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4D7937" w:rsidP="00D6630C">
                  <w:pPr>
                    <w:pStyle w:val="af7"/>
                    <w:ind w:firstLine="0"/>
                    <w:rPr>
                      <w:rFonts w:hint="eastAsia"/>
                    </w:rPr>
                  </w:pPr>
                  <w:proofErr w:type="spellStart"/>
                  <w:r>
                    <w:t>P</w:t>
                  </w:r>
                  <w:r>
                    <w:rPr>
                      <w:rFonts w:hint="eastAsia"/>
                    </w:rPr>
                    <w:t>in,</w:t>
                  </w:r>
                  <w:r>
                    <w:t>isCheked</w:t>
                  </w:r>
                  <w:proofErr w:type="spellEnd"/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Pr="006535D2" w:rsidRDefault="0073468F" w:rsidP="00520825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입력받은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 w:rsidR="00520825">
                    <w:rPr>
                      <w:rFonts w:hint="eastAsia"/>
                    </w:rPr>
                    <w:t>핀번호를</w:t>
                  </w:r>
                  <w:proofErr w:type="spellEnd"/>
                  <w:r w:rsidR="00520825">
                    <w:rPr>
                      <w:rFonts w:hint="eastAsia"/>
                    </w:rPr>
                    <w:t xml:space="preserve"> </w:t>
                  </w:r>
                  <w:proofErr w:type="spellStart"/>
                  <w:r w:rsidR="006F14CE">
                    <w:rPr>
                      <w:rFonts w:hint="eastAsia"/>
                    </w:rPr>
                    <w:t>userIform</w:t>
                  </w:r>
                  <w:proofErr w:type="spellEnd"/>
                  <w:r w:rsidR="006F14CE">
                    <w:rPr>
                      <w:rFonts w:hint="eastAsia"/>
                    </w:rPr>
                    <w:t>까지</w:t>
                  </w:r>
                  <w:r w:rsidR="006F14CE">
                    <w:rPr>
                      <w:rFonts w:hint="eastAsia"/>
                    </w:rPr>
                    <w:t xml:space="preserve"> </w:t>
                  </w:r>
                  <w:r w:rsidR="006F14CE">
                    <w:rPr>
                      <w:rFonts w:hint="eastAsia"/>
                    </w:rPr>
                    <w:t>전달하는</w:t>
                  </w:r>
                  <w:r w:rsidR="006F14CE">
                    <w:rPr>
                      <w:rFonts w:hint="eastAsia"/>
                    </w:rPr>
                    <w:t xml:space="preserve"> </w:t>
                  </w:r>
                  <w:r w:rsidR="006F14CE">
                    <w:rPr>
                      <w:rFonts w:hint="eastAsia"/>
                    </w:rPr>
                    <w:t>함수이다</w:t>
                  </w:r>
                  <w:r w:rsidR="006F14CE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5D7CEF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98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inputPin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80045B" w:rsidP="00D6630C">
                  <w:pPr>
                    <w:pStyle w:val="af7"/>
                    <w:ind w:firstLine="0"/>
                  </w:pPr>
                  <w:proofErr w:type="spellStart"/>
                  <w:r>
                    <w:rPr>
                      <w:rFonts w:hint="eastAsia"/>
                    </w:rPr>
                    <w:t>String,int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4D7937" w:rsidP="00D6630C">
                  <w:pPr>
                    <w:pStyle w:val="af7"/>
                    <w:ind w:firstLine="0"/>
                  </w:pPr>
                  <w:proofErr w:type="spellStart"/>
                  <w:r>
                    <w:t>P</w:t>
                  </w:r>
                  <w:r>
                    <w:rPr>
                      <w:rFonts w:hint="eastAsia"/>
                    </w:rPr>
                    <w:t>in,</w:t>
                  </w:r>
                  <w:r w:rsidR="00F85974">
                    <w:rPr>
                      <w:rFonts w:hint="eastAsia"/>
                    </w:rPr>
                    <w:t>firstOrSecond</w:t>
                  </w:r>
                  <w:proofErr w:type="spellEnd"/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Pr="0080045B" w:rsidRDefault="0080045B" w:rsidP="00D6630C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핀번호가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입력되었을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proofErr w:type="spellStart"/>
                  <w:r>
                    <w:t>userInform</w:t>
                  </w:r>
                  <w:proofErr w:type="spellEnd"/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들어왔음을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알리는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D6630C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98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userInformInitCheck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30659F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유저가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인터페이스에서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데이터초기화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항목을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실행했을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proofErr w:type="spellStart"/>
                  <w:r w:rsidR="005E1A29">
                    <w:t>MainController</w:t>
                  </w:r>
                  <w:proofErr w:type="spellEnd"/>
                  <w:r w:rsidR="005E1A29">
                    <w:rPr>
                      <w:rFonts w:hint="eastAsia"/>
                    </w:rPr>
                    <w:t>의</w:t>
                  </w:r>
                  <w:r w:rsidR="005E1A29">
                    <w:rPr>
                      <w:rFonts w:hint="eastAsia"/>
                    </w:rPr>
                    <w:t xml:space="preserve"> </w:t>
                  </w:r>
                  <w:proofErr w:type="spellStart"/>
                  <w:r w:rsidR="005E1A29">
                    <w:t>getUserInform</w:t>
                  </w:r>
                  <w:proofErr w:type="spellEnd"/>
                  <w:r w:rsidR="005E1A29">
                    <w:rPr>
                      <w:rFonts w:hint="eastAsia"/>
                    </w:rPr>
                    <w:t>함수를</w:t>
                  </w:r>
                  <w:r w:rsidR="005E1A29">
                    <w:rPr>
                      <w:rFonts w:hint="eastAsia"/>
                    </w:rPr>
                    <w:t xml:space="preserve"> </w:t>
                  </w:r>
                  <w:r w:rsidR="005E1A29">
                    <w:rPr>
                      <w:rFonts w:hint="eastAsia"/>
                    </w:rPr>
                    <w:t>실행한다</w:t>
                  </w:r>
                  <w:r w:rsidR="005E1A29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D6630C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198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showInputPin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A6845" w:rsidP="00D6630C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백업핀번호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입력창을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화면에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표시해주는데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D6630C">
            <w:pPr>
              <w:pStyle w:val="af7"/>
              <w:ind w:firstLine="0"/>
              <w:jc w:val="center"/>
            </w:pPr>
          </w:p>
        </w:tc>
      </w:tr>
      <w:tr w:rsidR="00042F9F" w:rsidTr="00324344">
        <w:trPr>
          <w:trHeight w:val="1495"/>
        </w:trPr>
        <w:tc>
          <w:tcPr>
            <w:tcW w:w="1669" w:type="dxa"/>
            <w:vMerge/>
            <w:shd w:val="clear" w:color="auto" w:fill="C6D9F1"/>
            <w:vAlign w:val="center"/>
          </w:tcPr>
          <w:p w:rsidR="00042F9F" w:rsidRPr="00DA1560" w:rsidRDefault="00042F9F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042F9F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042F9F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activateInitOKButton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F9F" w:rsidRDefault="00042F9F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F9F" w:rsidRDefault="00042F9F" w:rsidP="00D6630C">
                  <w:pPr>
                    <w:pStyle w:val="af7"/>
                    <w:ind w:firstLine="0"/>
                  </w:pPr>
                </w:p>
              </w:tc>
            </w:tr>
            <w:tr w:rsidR="00042F9F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42F9F" w:rsidRDefault="00042F9F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42F9F" w:rsidRDefault="004A7B57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초기화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버튼을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활성화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시켜주는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042F9F" w:rsidRDefault="00042F9F" w:rsidP="00D6630C">
            <w:pPr>
              <w:pStyle w:val="af7"/>
              <w:jc w:val="center"/>
            </w:pPr>
          </w:p>
        </w:tc>
      </w:tr>
      <w:tr w:rsidR="00D6630C" w:rsidTr="00D6630C">
        <w:trPr>
          <w:trHeight w:val="198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unactivateInitButton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6F57B1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초기화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버튼을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비활성화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시켜주는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D6630C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742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30C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30C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3C3C3D" w:rsidP="00D6630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userInformInit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D6630C" w:rsidP="00D6630C">
                  <w:pPr>
                    <w:pStyle w:val="af7"/>
                    <w:ind w:firstLine="0"/>
                  </w:pPr>
                </w:p>
              </w:tc>
            </w:tr>
            <w:tr w:rsidR="00D6630C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30C" w:rsidRDefault="00D6630C" w:rsidP="00D6630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30C" w:rsidRDefault="009856E2" w:rsidP="00D6630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초기화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하는데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실행되면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mainController</w:t>
                  </w:r>
                  <w:proofErr w:type="spellEnd"/>
                  <w:r>
                    <w:rPr>
                      <w:rFonts w:hint="eastAsia"/>
                    </w:rPr>
                    <w:t>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userInformInit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함수를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D6630C">
            <w:pPr>
              <w:pStyle w:val="af7"/>
              <w:ind w:firstLine="0"/>
              <w:jc w:val="center"/>
            </w:pPr>
          </w:p>
        </w:tc>
      </w:tr>
      <w:tr w:rsidR="00D6630C" w:rsidTr="00D6630C">
        <w:trPr>
          <w:trHeight w:val="741"/>
        </w:trPr>
        <w:tc>
          <w:tcPr>
            <w:tcW w:w="1669" w:type="dxa"/>
            <w:vMerge/>
            <w:shd w:val="clear" w:color="auto" w:fill="C6D9F1"/>
            <w:vAlign w:val="center"/>
          </w:tcPr>
          <w:p w:rsidR="00D6630C" w:rsidRPr="00DA1560" w:rsidRDefault="00D6630C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rPr>
                <w:trHeight w:val="193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0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3C3C3D" w:rsidP="005C7AB3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patternize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07CEE" w:rsidP="005C7AB3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입력받은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패턴화하는데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30C" w:rsidRDefault="00D6630C" w:rsidP="00D6630C">
            <w:pPr>
              <w:pStyle w:val="af7"/>
              <w:ind w:firstLine="0"/>
              <w:jc w:val="center"/>
            </w:pPr>
          </w:p>
        </w:tc>
      </w:tr>
    </w:tbl>
    <w:p w:rsidR="009D4DA6" w:rsidRDefault="009D4DA6" w:rsidP="00DE47A6">
      <w:pPr>
        <w:rPr>
          <w:rFonts w:ascii="굴림" w:eastAsia="굴림" w:hAnsi="굴림"/>
          <w:b/>
          <w:sz w:val="24"/>
          <w:szCs w:val="24"/>
        </w:rPr>
      </w:pPr>
    </w:p>
    <w:p w:rsidR="008E6510" w:rsidRPr="00C660BE" w:rsidRDefault="008E6510" w:rsidP="00DE47A6"/>
    <w:p w:rsidR="008E6510" w:rsidRDefault="008E6510" w:rsidP="008E6510">
      <w:pPr>
        <w:pStyle w:val="2"/>
        <w:spacing w:before="360" w:after="360"/>
      </w:pPr>
      <w:bookmarkStart w:id="21" w:name="_Toc454184897"/>
      <w:proofErr w:type="spellStart"/>
      <w:proofErr w:type="gramStart"/>
      <w:r>
        <w:rPr>
          <w:rFonts w:hint="eastAsia"/>
        </w:rPr>
        <w:t>mainController</w:t>
      </w:r>
      <w:proofErr w:type="spellEnd"/>
      <w:proofErr w:type="gramEnd"/>
      <w:r>
        <w:rPr>
          <w:rFonts w:hint="eastAsia"/>
        </w:rPr>
        <w:t xml:space="preserve"> Class</w:t>
      </w:r>
      <w:bookmarkEnd w:id="21"/>
    </w:p>
    <w:p w:rsidR="008E6510" w:rsidRDefault="008E6510" w:rsidP="00DE47A6">
      <w:pPr>
        <w:rPr>
          <w:rFonts w:ascii="굴림" w:eastAsia="굴림" w:hAnsi="굴림"/>
          <w:b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8E6510" w:rsidTr="005D7CEF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8E6510" w:rsidRPr="00DA1560" w:rsidRDefault="005D7CEF" w:rsidP="005D7CEF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mainController</w:t>
            </w:r>
            <w:proofErr w:type="spellEnd"/>
          </w:p>
        </w:tc>
      </w:tr>
      <w:tr w:rsidR="008E6510" w:rsidTr="005D7CEF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8E6510" w:rsidRPr="00DA1560" w:rsidRDefault="008E6510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Class Diagram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8E6510" w:rsidRDefault="00B8224C" w:rsidP="005D7CEF">
            <w:pPr>
              <w:pStyle w:val="af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6EE02D7" wp14:editId="7744C5B4">
                  <wp:extent cx="2488019" cy="3091705"/>
                  <wp:effectExtent l="0" t="0" r="762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34" cy="30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510" w:rsidTr="005D7CEF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8E6510" w:rsidRPr="00DA1560" w:rsidRDefault="008E6510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8E6510" w:rsidRPr="00D720D9" w:rsidRDefault="00D720D9" w:rsidP="005D7CEF">
            <w:pPr>
              <w:pStyle w:val="af7"/>
              <w:ind w:firstLine="0"/>
            </w:pPr>
            <w:r w:rsidRPr="00D720D9">
              <w:rPr>
                <w:rFonts w:hint="eastAsia"/>
              </w:rPr>
              <w:t>패턴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컨트롤러</w:t>
            </w:r>
            <w:r w:rsidRPr="00D720D9">
              <w:rPr>
                <w:rFonts w:hint="eastAsia"/>
              </w:rPr>
              <w:t xml:space="preserve">, </w:t>
            </w:r>
            <w:proofErr w:type="spellStart"/>
            <w:r w:rsidRPr="00D720D9">
              <w:rPr>
                <w:rFonts w:hint="eastAsia"/>
              </w:rPr>
              <w:t>락</w:t>
            </w:r>
            <w:proofErr w:type="spellEnd"/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컨트롤러를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실행</w:t>
            </w:r>
            <w:r w:rsidRPr="00D720D9">
              <w:rPr>
                <w:rFonts w:hint="eastAsia"/>
              </w:rPr>
              <w:t>/</w:t>
            </w:r>
            <w:r w:rsidRPr="00D720D9">
              <w:rPr>
                <w:rFonts w:hint="eastAsia"/>
              </w:rPr>
              <w:t>중지하고</w:t>
            </w:r>
            <w:r w:rsidRPr="00D720D9">
              <w:rPr>
                <w:rFonts w:hint="eastAsia"/>
              </w:rPr>
              <w:t xml:space="preserve">, </w:t>
            </w:r>
            <w:r w:rsidRPr="00D720D9">
              <w:rPr>
                <w:rFonts w:hint="eastAsia"/>
              </w:rPr>
              <w:t>사용자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정보를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불러오는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기능들을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총괄하는</w:t>
            </w:r>
            <w:r w:rsidRPr="00D720D9">
              <w:rPr>
                <w:rFonts w:hint="eastAsia"/>
              </w:rPr>
              <w:t xml:space="preserve"> </w:t>
            </w:r>
            <w:r w:rsidRPr="00D720D9">
              <w:rPr>
                <w:rFonts w:hint="eastAsia"/>
              </w:rPr>
              <w:t>클래스</w:t>
            </w:r>
          </w:p>
        </w:tc>
      </w:tr>
      <w:tr w:rsidR="008E6510" w:rsidTr="005D7CEF">
        <w:tc>
          <w:tcPr>
            <w:tcW w:w="1669" w:type="dxa"/>
            <w:vMerge w:val="restart"/>
            <w:shd w:val="clear" w:color="auto" w:fill="C6D9F1"/>
            <w:vAlign w:val="center"/>
          </w:tcPr>
          <w:p w:rsidR="008E6510" w:rsidRPr="00DA1560" w:rsidRDefault="008E6510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8E6510" w:rsidRDefault="008E6510" w:rsidP="005D7CEF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8E6510" w:rsidRDefault="008E6510" w:rsidP="005D7CEF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8E6510" w:rsidRDefault="008E6510" w:rsidP="005D7CEF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8E6510" w:rsidTr="005D7CEF">
        <w:tc>
          <w:tcPr>
            <w:tcW w:w="1669" w:type="dxa"/>
            <w:vMerge/>
            <w:shd w:val="clear" w:color="auto" w:fill="C6D9F1"/>
            <w:vAlign w:val="center"/>
          </w:tcPr>
          <w:p w:rsidR="008E6510" w:rsidRPr="00DA1560" w:rsidRDefault="008E6510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8E6510" w:rsidRPr="00A370A6" w:rsidRDefault="00A34D3E" w:rsidP="005D7CEF">
            <w:pPr>
              <w:pStyle w:val="af7"/>
              <w:ind w:firstLine="0"/>
            </w:pPr>
            <w:r w:rsidRPr="00A34D3E">
              <w:t>String</w:t>
            </w:r>
          </w:p>
        </w:tc>
        <w:tc>
          <w:tcPr>
            <w:tcW w:w="1383" w:type="dxa"/>
          </w:tcPr>
          <w:p w:rsidR="008E6510" w:rsidRDefault="00A34D3E" w:rsidP="005D7CEF">
            <w:pPr>
              <w:pStyle w:val="af7"/>
              <w:ind w:firstLine="0"/>
            </w:pPr>
            <w:proofErr w:type="spellStart"/>
            <w:r w:rsidRPr="00A34D3E">
              <w:t>patternizedData</w:t>
            </w:r>
            <w:proofErr w:type="spellEnd"/>
          </w:p>
        </w:tc>
        <w:tc>
          <w:tcPr>
            <w:tcW w:w="3245" w:type="dxa"/>
          </w:tcPr>
          <w:p w:rsidR="008E6510" w:rsidRDefault="00A34D3E" w:rsidP="005D7CEF">
            <w:pPr>
              <w:pStyle w:val="af7"/>
              <w:ind w:firstLine="0"/>
            </w:pPr>
            <w:proofErr w:type="spellStart"/>
            <w:r w:rsidRPr="00A34D3E">
              <w:rPr>
                <w:rFonts w:hint="eastAsia"/>
              </w:rPr>
              <w:t>patternize</w:t>
            </w:r>
            <w:proofErr w:type="spellEnd"/>
            <w:r w:rsidRPr="00A34D3E">
              <w:rPr>
                <w:rFonts w:hint="eastAsia"/>
              </w:rPr>
              <w:t>()</w:t>
            </w:r>
            <w:r w:rsidRPr="00A34D3E">
              <w:rPr>
                <w:rFonts w:hint="eastAsia"/>
              </w:rPr>
              <w:t>함수를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통해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패턴화된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데이터를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저장하는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변수</w:t>
            </w:r>
          </w:p>
        </w:tc>
      </w:tr>
      <w:tr w:rsidR="005C7AB3" w:rsidTr="005D7CEF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5C7AB3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A34D3E" w:rsidP="005D7CEF">
                  <w:pPr>
                    <w:pStyle w:val="af7"/>
                    <w:ind w:firstLine="0"/>
                    <w:jc w:val="center"/>
                  </w:pPr>
                  <w:r w:rsidRPr="00A34D3E"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getUserInform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6C239C" w:rsidP="005D7CEF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userInform</w:t>
                  </w:r>
                  <w:proofErr w:type="spellEnd"/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유저데이터를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가져오는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075B8F">
                    <w:t xml:space="preserve"> </w:t>
                  </w:r>
                  <w:r w:rsidR="00075B8F">
                    <w:rPr>
                      <w:rFonts w:hint="eastAsia"/>
                    </w:rPr>
                    <w:t>만약</w:t>
                  </w:r>
                  <w:r w:rsidR="00075B8F">
                    <w:rPr>
                      <w:rFonts w:hint="eastAsia"/>
                    </w:rPr>
                    <w:t xml:space="preserve"> </w:t>
                  </w:r>
                  <w:r w:rsidR="00075B8F">
                    <w:rPr>
                      <w:rFonts w:hint="eastAsia"/>
                    </w:rPr>
                    <w:t>등록된</w:t>
                  </w:r>
                  <w:r w:rsidR="00075B8F">
                    <w:rPr>
                      <w:rFonts w:hint="eastAsia"/>
                    </w:rPr>
                    <w:t xml:space="preserve"> </w:t>
                  </w:r>
                  <w:r w:rsidR="00075B8F">
                    <w:rPr>
                      <w:rFonts w:hint="eastAsia"/>
                    </w:rPr>
                    <w:t>유저데</w:t>
                  </w:r>
                  <w:r w:rsidR="00502373">
                    <w:rPr>
                      <w:rFonts w:hint="eastAsia"/>
                    </w:rPr>
                    <w:t>이터가</w:t>
                  </w:r>
                  <w:r w:rsidR="00502373">
                    <w:rPr>
                      <w:rFonts w:hint="eastAsia"/>
                    </w:rPr>
                    <w:t xml:space="preserve"> </w:t>
                  </w:r>
                  <w:r w:rsidR="00502373">
                    <w:rPr>
                      <w:rFonts w:hint="eastAsia"/>
                    </w:rPr>
                    <w:t>없으면</w:t>
                  </w:r>
                  <w:r w:rsidR="00502373">
                    <w:rPr>
                      <w:rFonts w:hint="eastAsia"/>
                    </w:rPr>
                    <w:t xml:space="preserve"> </w:t>
                  </w:r>
                  <w:r w:rsidR="00502373">
                    <w:rPr>
                      <w:rFonts w:hint="eastAsia"/>
                    </w:rPr>
                    <w:t>초기등록</w:t>
                  </w:r>
                  <w:r w:rsidR="00502373">
                    <w:rPr>
                      <w:rFonts w:hint="eastAsia"/>
                    </w:rPr>
                    <w:t xml:space="preserve"> </w:t>
                  </w:r>
                  <w:r w:rsidR="00502373">
                    <w:rPr>
                      <w:rFonts w:hint="eastAsia"/>
                    </w:rPr>
                    <w:t>함수를</w:t>
                  </w:r>
                  <w:r w:rsidR="00502373">
                    <w:rPr>
                      <w:rFonts w:hint="eastAsia"/>
                    </w:rPr>
                    <w:t xml:space="preserve"> </w:t>
                  </w:r>
                  <w:r w:rsidR="00502373">
                    <w:rPr>
                      <w:rFonts w:hint="eastAsia"/>
                    </w:rPr>
                    <w:t>실행시킨다</w:t>
                  </w:r>
                  <w:r w:rsidR="00502373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5D7CEF">
            <w:pPr>
              <w:pStyle w:val="af7"/>
              <w:ind w:firstLine="0"/>
              <w:jc w:val="center"/>
            </w:pPr>
          </w:p>
        </w:tc>
      </w:tr>
      <w:tr w:rsidR="005C7AB3" w:rsidTr="005D7CEF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runPatternController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lastRenderedPageBreak/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C7AB3">
                  <w:pPr>
                    <w:pStyle w:val="af7"/>
                    <w:ind w:firstLine="0"/>
                    <w:jc w:val="left"/>
                  </w:pPr>
                  <w:r w:rsidRPr="00A34D3E">
                    <w:rPr>
                      <w:rFonts w:hint="eastAsia"/>
                    </w:rPr>
                    <w:t>패턴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컨트롤러를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실행하는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함수</w:t>
                  </w:r>
                </w:p>
              </w:tc>
            </w:tr>
          </w:tbl>
          <w:p w:rsidR="005C7AB3" w:rsidRDefault="005C7AB3" w:rsidP="005C7AB3">
            <w:pPr>
              <w:pStyle w:val="af7"/>
              <w:ind w:firstLine="0"/>
            </w:pPr>
          </w:p>
        </w:tc>
      </w:tr>
      <w:tr w:rsidR="005C7AB3" w:rsidTr="005D7CEF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5D7CEF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855185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stopPatternController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D7CEF">
                  <w:pPr>
                    <w:pStyle w:val="af7"/>
                    <w:ind w:firstLine="0"/>
                    <w:jc w:val="left"/>
                  </w:pPr>
                  <w:r w:rsidRPr="00A34D3E">
                    <w:rPr>
                      <w:rFonts w:hint="eastAsia"/>
                    </w:rPr>
                    <w:t>패턴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컨트롤러를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중지하는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함수</w:t>
                  </w:r>
                </w:p>
              </w:tc>
            </w:tr>
          </w:tbl>
          <w:p w:rsidR="005C7AB3" w:rsidRDefault="005C7AB3" w:rsidP="005D7CEF">
            <w:pPr>
              <w:pStyle w:val="af7"/>
              <w:ind w:firstLine="0"/>
              <w:jc w:val="center"/>
              <w:rPr>
                <w:rFonts w:hint="eastAsia"/>
              </w:rPr>
            </w:pPr>
          </w:p>
        </w:tc>
      </w:tr>
      <w:tr w:rsidR="005C7AB3" w:rsidTr="005D7CEF">
        <w:trPr>
          <w:trHeight w:val="1664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89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5D7CEF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855185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registerInitPattern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8A2913">
                  <w:pPr>
                    <w:pStyle w:val="af7"/>
                    <w:ind w:firstLine="0"/>
                    <w:jc w:val="left"/>
                  </w:pPr>
                  <w:r w:rsidRPr="00A34D3E">
                    <w:rPr>
                      <w:rFonts w:hint="eastAsia"/>
                    </w:rPr>
                    <w:t>사용자가</w:t>
                  </w:r>
                  <w:r w:rsidR="00DB0348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초기패턴등록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실행버튼을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눌렀을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때</w:t>
                  </w:r>
                  <w:r w:rsidR="008A2913">
                    <w:t xml:space="preserve"> </w:t>
                  </w:r>
                  <w:r w:rsidR="008A2913">
                    <w:rPr>
                      <w:rFonts w:hint="eastAsia"/>
                    </w:rPr>
                    <w:t>동작하는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함수로</w:t>
                  </w:r>
                  <w:r w:rsidR="008A2913">
                    <w:rPr>
                      <w:rFonts w:hint="eastAsia"/>
                    </w:rPr>
                    <w:t>,</w:t>
                  </w:r>
                  <w:r w:rsidR="008A2913">
                    <w:t xml:space="preserve"> </w:t>
                  </w:r>
                  <w:r w:rsidR="008A2913">
                    <w:rPr>
                      <w:rFonts w:hint="eastAsia"/>
                    </w:rPr>
                    <w:t>이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함수가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실행되면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proofErr w:type="spellStart"/>
                  <w:r w:rsidR="008A2913">
                    <w:t>useInform</w:t>
                  </w:r>
                  <w:proofErr w:type="spellEnd"/>
                  <w:r w:rsidR="008A2913">
                    <w:rPr>
                      <w:rFonts w:hint="eastAsia"/>
                    </w:rPr>
                    <w:t>에서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초기패턴등록을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위한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기능들이</w:t>
                  </w:r>
                  <w:r w:rsidR="008A2913">
                    <w:rPr>
                      <w:rFonts w:hint="eastAsia"/>
                    </w:rPr>
                    <w:t xml:space="preserve"> </w:t>
                  </w:r>
                  <w:r w:rsidR="008A2913">
                    <w:rPr>
                      <w:rFonts w:hint="eastAsia"/>
                    </w:rPr>
                    <w:t>실행된다</w:t>
                  </w:r>
                  <w:r w:rsidR="008A2913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5D7CEF">
            <w:pPr>
              <w:pStyle w:val="af7"/>
              <w:ind w:firstLine="0"/>
              <w:jc w:val="center"/>
            </w:pPr>
          </w:p>
        </w:tc>
      </w:tr>
      <w:tr w:rsidR="005C7AB3" w:rsidTr="005C7AB3">
        <w:trPr>
          <w:trHeight w:val="104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tblpY="-75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5D7CEF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inputPatternExample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E56B4F" w:rsidP="005D7CEF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userInfor</w:t>
                  </w:r>
                  <w:r>
                    <w:t>m</w:t>
                  </w:r>
                  <w:proofErr w:type="spellEnd"/>
                  <w:r>
                    <w:rPr>
                      <w:rFonts w:hint="eastAsia"/>
                    </w:rPr>
                    <w:t>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inputPatternExample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함수에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의해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UI</w:t>
                  </w:r>
                  <w:r>
                    <w:rPr>
                      <w:rFonts w:hint="eastAsia"/>
                    </w:rPr>
                    <w:t>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showPattenExaple</w:t>
                  </w:r>
                  <w:proofErr w:type="spellEnd"/>
                  <w:r>
                    <w:rPr>
                      <w:rFonts w:hint="eastAsia"/>
                    </w:rPr>
                    <w:t>함수를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5D7CEF">
            <w:pPr>
              <w:pStyle w:val="af7"/>
              <w:ind w:firstLine="0"/>
              <w:jc w:val="center"/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inputPatternData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074208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074208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pa</w:t>
                  </w:r>
                  <w:r>
                    <w:t>ttern</w:t>
                  </w: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6A492F" w:rsidP="005C7AB3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입력받은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패턴데이터를</w:t>
                  </w:r>
                  <w:r>
                    <w:rPr>
                      <w:rFonts w:hint="eastAsia"/>
                    </w:rPr>
                    <w:t xml:space="preserve"> DB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동작하는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실행되면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userInform</w:t>
                  </w:r>
                  <w:proofErr w:type="spellEnd"/>
                  <w:r>
                    <w:rPr>
                      <w:rFonts w:hint="eastAsia"/>
                    </w:rPr>
                    <w:t>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saveInitPattern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함수가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  <w:tr w:rsidR="00E83C4D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E83C4D" w:rsidRPr="00DA1560" w:rsidRDefault="00E83C4D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E83C4D" w:rsidTr="007A6A4D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E83C4D" w:rsidTr="007A6A4D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t>sleep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E83C4D" w:rsidTr="007A6A4D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3C4D" w:rsidRDefault="00E83C4D" w:rsidP="00E83C4D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3C4D" w:rsidRDefault="0074380D" w:rsidP="00E83C4D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t>LockController</w:t>
                  </w:r>
                  <w:proofErr w:type="spellEnd"/>
                  <w:r>
                    <w:rPr>
                      <w:rFonts w:hint="eastAsia"/>
                    </w:rPr>
                    <w:t>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동작하는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동안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patternController</w:t>
                  </w:r>
                  <w:proofErr w:type="spellEnd"/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동작하지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않게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작동하는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 w:rsidR="00E83C4D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E83C4D" w:rsidRPr="00E83C4D" w:rsidRDefault="00E83C4D" w:rsidP="005C7AB3">
            <w:pPr>
              <w:pStyle w:val="af7"/>
              <w:ind w:firstLine="0"/>
              <w:jc w:val="center"/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showInputPin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C7AB3">
                  <w:pPr>
                    <w:pStyle w:val="af7"/>
                    <w:ind w:firstLine="0"/>
                    <w:jc w:val="left"/>
                  </w:pPr>
                  <w:r w:rsidRPr="00A34D3E">
                    <w:rPr>
                      <w:rFonts w:hint="eastAsia"/>
                    </w:rPr>
                    <w:t>UI</w:t>
                  </w:r>
                  <w:r w:rsidRPr="00A34D3E">
                    <w:rPr>
                      <w:rFonts w:hint="eastAsia"/>
                    </w:rPr>
                    <w:t>에게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proofErr w:type="spellStart"/>
                  <w:r w:rsidRPr="00A34D3E">
                    <w:rPr>
                      <w:rFonts w:hint="eastAsia"/>
                    </w:rPr>
                    <w:t>핀번호</w:t>
                  </w:r>
                  <w:proofErr w:type="spellEnd"/>
                  <w:r w:rsidRPr="00A34D3E">
                    <w:rPr>
                      <w:rFonts w:hint="eastAsia"/>
                    </w:rPr>
                    <w:t xml:space="preserve"> </w:t>
                  </w:r>
                  <w:proofErr w:type="spellStart"/>
                  <w:r w:rsidRPr="00A34D3E">
                    <w:rPr>
                      <w:rFonts w:hint="eastAsia"/>
                    </w:rPr>
                    <w:t>입력창을</w:t>
                  </w:r>
                  <w:proofErr w:type="spellEnd"/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띄워주는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명령을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위한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함수</w:t>
                  </w:r>
                  <w:r w:rsidR="0002339F">
                    <w:rPr>
                      <w:rFonts w:hint="eastAsia"/>
                    </w:rPr>
                    <w:t>로</w:t>
                  </w:r>
                  <w:r w:rsidR="0002339F">
                    <w:rPr>
                      <w:rFonts w:hint="eastAsia"/>
                    </w:rPr>
                    <w:t>,</w:t>
                  </w:r>
                  <w:r w:rsidR="0002339F">
                    <w:t xml:space="preserve"> </w:t>
                  </w:r>
                  <w:r w:rsidR="0002339F">
                    <w:rPr>
                      <w:rFonts w:hint="eastAsia"/>
                    </w:rPr>
                    <w:t>이</w:t>
                  </w:r>
                  <w:r w:rsidR="0002339F">
                    <w:rPr>
                      <w:rFonts w:hint="eastAsia"/>
                    </w:rPr>
                    <w:t xml:space="preserve"> </w:t>
                  </w:r>
                  <w:r w:rsidR="0002339F">
                    <w:rPr>
                      <w:rFonts w:hint="eastAsia"/>
                    </w:rPr>
                    <w:t>함수가</w:t>
                  </w:r>
                  <w:r w:rsidR="0002339F">
                    <w:rPr>
                      <w:rFonts w:hint="eastAsia"/>
                    </w:rPr>
                    <w:t xml:space="preserve"> </w:t>
                  </w:r>
                  <w:r w:rsidR="0002339F">
                    <w:rPr>
                      <w:rFonts w:hint="eastAsia"/>
                    </w:rPr>
                    <w:t>실행되면</w:t>
                  </w:r>
                  <w:r w:rsidR="0002339F">
                    <w:rPr>
                      <w:rFonts w:hint="eastAsia"/>
                    </w:rPr>
                    <w:t xml:space="preserve"> </w:t>
                  </w:r>
                  <w:r w:rsidR="0002339F">
                    <w:t>UI</w:t>
                  </w:r>
                  <w:r w:rsidR="0002339F">
                    <w:rPr>
                      <w:rFonts w:hint="eastAsia"/>
                    </w:rPr>
                    <w:t>의</w:t>
                  </w:r>
                  <w:r w:rsidR="0002339F">
                    <w:rPr>
                      <w:rFonts w:hint="eastAsia"/>
                    </w:rPr>
                    <w:t xml:space="preserve"> </w:t>
                  </w:r>
                  <w:proofErr w:type="spellStart"/>
                  <w:r w:rsidR="0002339F">
                    <w:t>showInputPin</w:t>
                  </w:r>
                  <w:proofErr w:type="spellEnd"/>
                  <w:r w:rsidR="0002339F">
                    <w:t xml:space="preserve"> </w:t>
                  </w:r>
                  <w:r w:rsidR="0002339F">
                    <w:rPr>
                      <w:rFonts w:hint="eastAsia"/>
                    </w:rPr>
                    <w:t>함수를</w:t>
                  </w:r>
                  <w:r w:rsidR="0002339F">
                    <w:rPr>
                      <w:rFonts w:hint="eastAsia"/>
                    </w:rPr>
                    <w:t xml:space="preserve"> </w:t>
                  </w:r>
                  <w:r w:rsidR="0002339F">
                    <w:rPr>
                      <w:rFonts w:hint="eastAsia"/>
                    </w:rPr>
                    <w:t>실행한다</w:t>
                  </w:r>
                  <w:r w:rsidR="0002339F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userInformInit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C7AB3">
                  <w:pPr>
                    <w:pStyle w:val="af7"/>
                    <w:ind w:firstLine="0"/>
                    <w:jc w:val="left"/>
                  </w:pPr>
                  <w:proofErr w:type="spellStart"/>
                  <w:r w:rsidRPr="00A34D3E">
                    <w:rPr>
                      <w:rFonts w:hint="eastAsia"/>
                    </w:rPr>
                    <w:t>userInform</w:t>
                  </w:r>
                  <w:proofErr w:type="spellEnd"/>
                  <w:r w:rsidRPr="00A34D3E">
                    <w:rPr>
                      <w:rFonts w:hint="eastAsia"/>
                    </w:rPr>
                    <w:t>클래스가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데이터를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초기화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명령을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수행하기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위한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신호를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보내주는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함수</w:t>
                  </w:r>
                  <w:r w:rsidR="009C5DDC">
                    <w:rPr>
                      <w:rFonts w:hint="eastAsia"/>
                    </w:rPr>
                    <w:t>로</w:t>
                  </w:r>
                  <w:r w:rsidR="009C5DDC">
                    <w:rPr>
                      <w:rFonts w:hint="eastAsia"/>
                    </w:rPr>
                    <w:t>,</w:t>
                  </w:r>
                  <w:r w:rsidR="009C5DDC">
                    <w:t xml:space="preserve"> </w:t>
                  </w:r>
                  <w:r w:rsidR="009C5DDC">
                    <w:rPr>
                      <w:rFonts w:hint="eastAsia"/>
                    </w:rPr>
                    <w:t>이</w:t>
                  </w:r>
                  <w:r w:rsidR="009C5DDC">
                    <w:rPr>
                      <w:rFonts w:hint="eastAsia"/>
                    </w:rPr>
                    <w:t xml:space="preserve"> </w:t>
                  </w:r>
                  <w:r w:rsidR="009C5DDC">
                    <w:rPr>
                      <w:rFonts w:hint="eastAsia"/>
                    </w:rPr>
                    <w:t>함수가</w:t>
                  </w:r>
                  <w:r w:rsidR="009C5DDC">
                    <w:rPr>
                      <w:rFonts w:hint="eastAsia"/>
                    </w:rPr>
                    <w:t xml:space="preserve"> </w:t>
                  </w:r>
                  <w:r w:rsidR="009C5DDC">
                    <w:rPr>
                      <w:rFonts w:hint="eastAsia"/>
                    </w:rPr>
                    <w:t>실행되면</w:t>
                  </w:r>
                  <w:r w:rsidR="009C5DDC">
                    <w:rPr>
                      <w:rFonts w:hint="eastAsia"/>
                    </w:rPr>
                    <w:t xml:space="preserve"> </w:t>
                  </w:r>
                  <w:proofErr w:type="spellStart"/>
                  <w:r w:rsidR="009C5DDC">
                    <w:lastRenderedPageBreak/>
                    <w:t>userInform</w:t>
                  </w:r>
                  <w:proofErr w:type="spellEnd"/>
                  <w:r w:rsidR="009C5DDC">
                    <w:rPr>
                      <w:rFonts w:hint="eastAsia"/>
                    </w:rPr>
                    <w:t>의</w:t>
                  </w:r>
                  <w:r w:rsidR="009C5DDC">
                    <w:rPr>
                      <w:rFonts w:hint="eastAsia"/>
                    </w:rPr>
                    <w:t xml:space="preserve"> </w:t>
                  </w:r>
                  <w:proofErr w:type="spellStart"/>
                  <w:r w:rsidR="00B70C8E">
                    <w:t>patternInit</w:t>
                  </w:r>
                  <w:proofErr w:type="spellEnd"/>
                  <w:r w:rsidR="009C5DDC">
                    <w:t xml:space="preserve"> </w:t>
                  </w:r>
                  <w:r w:rsidR="009C5DDC">
                    <w:rPr>
                      <w:rFonts w:hint="eastAsia"/>
                    </w:rPr>
                    <w:t>함수를</w:t>
                  </w:r>
                  <w:r w:rsidR="009C5DDC">
                    <w:rPr>
                      <w:rFonts w:hint="eastAsia"/>
                    </w:rPr>
                    <w:t xml:space="preserve"> </w:t>
                  </w:r>
                  <w:r w:rsidR="009C5DDC">
                    <w:rPr>
                      <w:rFonts w:hint="eastAsia"/>
                    </w:rPr>
                    <w:t>실행한다</w:t>
                  </w:r>
                  <w:r w:rsidR="009C5DDC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showInitSuccess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C7AB3">
                  <w:pPr>
                    <w:pStyle w:val="af7"/>
                    <w:ind w:firstLine="0"/>
                    <w:jc w:val="left"/>
                  </w:pPr>
                  <w:r w:rsidRPr="00A34D3E">
                    <w:rPr>
                      <w:rFonts w:hint="eastAsia"/>
                    </w:rPr>
                    <w:t>초기화가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성공했음을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알리기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위해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사용되는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함수로</w:t>
                  </w:r>
                  <w:r w:rsidR="00E63647">
                    <w:rPr>
                      <w:rFonts w:hint="eastAsia"/>
                    </w:rPr>
                    <w:t>,</w:t>
                  </w:r>
                  <w:r w:rsidR="00E63647">
                    <w:t xml:space="preserve"> </w:t>
                  </w:r>
                  <w:r w:rsidR="00E63647">
                    <w:rPr>
                      <w:rFonts w:hint="eastAsia"/>
                    </w:rPr>
                    <w:t>이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함수가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실행되면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t>UI</w:t>
                  </w:r>
                  <w:r w:rsidR="00E63647">
                    <w:rPr>
                      <w:rFonts w:hint="eastAsia"/>
                    </w:rPr>
                    <w:t>의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proofErr w:type="spellStart"/>
                  <w:r w:rsidR="00E63647">
                    <w:t>showeMessage</w:t>
                  </w:r>
                  <w:proofErr w:type="spellEnd"/>
                  <w:r w:rsidR="00E63647">
                    <w:t xml:space="preserve"> </w:t>
                  </w:r>
                  <w:r w:rsidR="00E63647">
                    <w:rPr>
                      <w:rFonts w:hint="eastAsia"/>
                    </w:rPr>
                    <w:t>함수가</w:t>
                  </w:r>
                  <w:r w:rsidR="00E63647">
                    <w:rPr>
                      <w:rFonts w:hint="eastAsia"/>
                    </w:rPr>
                    <w:t xml:space="preserve"> </w:t>
                  </w:r>
                  <w:r w:rsidR="00E63647">
                    <w:rPr>
                      <w:rFonts w:hint="eastAsia"/>
                    </w:rPr>
                    <w:t>실행된다</w:t>
                  </w:r>
                  <w:r w:rsidR="00E63647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lock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Pr="003A34B0" w:rsidRDefault="003A34B0" w:rsidP="003D2C3E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패턴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비교시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입력으로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들어온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DB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저장되어있던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다를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경우</w:t>
                  </w:r>
                  <w:r>
                    <w:rPr>
                      <w:rFonts w:hint="eastAsia"/>
                    </w:rPr>
                    <w:t xml:space="preserve">, </w:t>
                  </w:r>
                  <w:proofErr w:type="spellStart"/>
                  <w:r w:rsidR="003D2C3E">
                    <w:rPr>
                      <w:rFonts w:hint="eastAsia"/>
                    </w:rPr>
                    <w:t>lockController</w:t>
                  </w:r>
                  <w:proofErr w:type="spellEnd"/>
                  <w:r w:rsidR="003D2C3E">
                    <w:rPr>
                      <w:rFonts w:hint="eastAsia"/>
                    </w:rPr>
                    <w:t>를</w:t>
                  </w:r>
                  <w:r w:rsidR="003D2C3E">
                    <w:rPr>
                      <w:rFonts w:hint="eastAsia"/>
                    </w:rPr>
                    <w:t xml:space="preserve"> </w:t>
                  </w:r>
                  <w:r w:rsidR="003D2C3E">
                    <w:rPr>
                      <w:rFonts w:hint="eastAsia"/>
                    </w:rPr>
                    <w:t>실행한다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lockWindow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C7AB3">
                  <w:pPr>
                    <w:pStyle w:val="af7"/>
                    <w:ind w:firstLine="0"/>
                    <w:jc w:val="left"/>
                  </w:pPr>
                  <w:r w:rsidRPr="00A34D3E">
                    <w:rPr>
                      <w:rFonts w:hint="eastAsia"/>
                    </w:rPr>
                    <w:t>사용자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패턴이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불일치했다고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판단했을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경우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기기의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모든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기능을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잠그는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함수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  <w:tr w:rsidR="005C7AB3" w:rsidTr="005D7CEF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5C7AB3" w:rsidRPr="00DA1560" w:rsidRDefault="005C7AB3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C7AB3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855185" w:rsidP="005C7AB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unlockWindow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C7AB3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C7AB3" w:rsidRDefault="005C7AB3" w:rsidP="005C7AB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C7AB3" w:rsidRDefault="00A34D3E" w:rsidP="005C7AB3">
                  <w:pPr>
                    <w:pStyle w:val="af7"/>
                    <w:ind w:firstLine="0"/>
                    <w:jc w:val="left"/>
                  </w:pPr>
                  <w:proofErr w:type="spellStart"/>
                  <w:r w:rsidRPr="00A34D3E">
                    <w:rPr>
                      <w:rFonts w:hint="eastAsia"/>
                    </w:rPr>
                    <w:t>lockWindw</w:t>
                  </w:r>
                  <w:proofErr w:type="spellEnd"/>
                  <w:r w:rsidRPr="00A34D3E">
                    <w:rPr>
                      <w:rFonts w:hint="eastAsia"/>
                    </w:rPr>
                    <w:t>함수로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잠긴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기기를</w:t>
                  </w:r>
                  <w:r w:rsidRPr="00A34D3E">
                    <w:rPr>
                      <w:rFonts w:hint="eastAsia"/>
                    </w:rPr>
                    <w:t xml:space="preserve"> </w:t>
                  </w:r>
                  <w:proofErr w:type="spellStart"/>
                  <w:r w:rsidRPr="00A34D3E">
                    <w:rPr>
                      <w:rFonts w:hint="eastAsia"/>
                    </w:rPr>
                    <w:t>잠금해제하는</w:t>
                  </w:r>
                  <w:proofErr w:type="spellEnd"/>
                  <w:r w:rsidRPr="00A34D3E">
                    <w:rPr>
                      <w:rFonts w:hint="eastAsia"/>
                    </w:rPr>
                    <w:t xml:space="preserve"> </w:t>
                  </w:r>
                  <w:r w:rsidRPr="00A34D3E">
                    <w:rPr>
                      <w:rFonts w:hint="eastAsia"/>
                    </w:rPr>
                    <w:t>함수</w:t>
                  </w:r>
                  <w:r w:rsidR="00A30B57">
                    <w:rPr>
                      <w:rFonts w:hint="eastAsia"/>
                    </w:rPr>
                    <w:t>로</w:t>
                  </w:r>
                  <w:r w:rsidR="00A30B57">
                    <w:rPr>
                      <w:rFonts w:hint="eastAsia"/>
                    </w:rPr>
                    <w:t xml:space="preserve"> </w:t>
                  </w:r>
                  <w:r w:rsidR="00A30B57">
                    <w:rPr>
                      <w:rFonts w:hint="eastAsia"/>
                    </w:rPr>
                    <w:t>일치하는</w:t>
                  </w:r>
                  <w:r w:rsidR="00A30B57">
                    <w:rPr>
                      <w:rFonts w:hint="eastAsia"/>
                    </w:rPr>
                    <w:t xml:space="preserve"> </w:t>
                  </w:r>
                  <w:proofErr w:type="spellStart"/>
                  <w:r w:rsidR="00A30B57">
                    <w:rPr>
                      <w:rFonts w:hint="eastAsia"/>
                    </w:rPr>
                    <w:t>핀번호가</w:t>
                  </w:r>
                  <w:proofErr w:type="spellEnd"/>
                  <w:r w:rsidR="00A30B57">
                    <w:rPr>
                      <w:rFonts w:hint="eastAsia"/>
                    </w:rPr>
                    <w:t xml:space="preserve"> </w:t>
                  </w:r>
                  <w:r w:rsidR="00A30B57">
                    <w:rPr>
                      <w:rFonts w:hint="eastAsia"/>
                    </w:rPr>
                    <w:t>들어왔거나</w:t>
                  </w:r>
                  <w:r w:rsidR="00A30B57">
                    <w:rPr>
                      <w:rFonts w:hint="eastAsia"/>
                    </w:rPr>
                    <w:t>,</w:t>
                  </w:r>
                  <w:r w:rsidR="00A30B57">
                    <w:t xml:space="preserve"> </w:t>
                  </w:r>
                  <w:r w:rsidR="00A30B57">
                    <w:rPr>
                      <w:rFonts w:hint="eastAsia"/>
                    </w:rPr>
                    <w:t>타임아웃이</w:t>
                  </w:r>
                  <w:r w:rsidR="00A30B57">
                    <w:rPr>
                      <w:rFonts w:hint="eastAsia"/>
                    </w:rPr>
                    <w:t xml:space="preserve"> </w:t>
                  </w:r>
                  <w:r w:rsidR="00A30B57">
                    <w:rPr>
                      <w:rFonts w:hint="eastAsia"/>
                    </w:rPr>
                    <w:t>되었을</w:t>
                  </w:r>
                  <w:r w:rsidR="00A30B57">
                    <w:rPr>
                      <w:rFonts w:hint="eastAsia"/>
                    </w:rPr>
                    <w:t xml:space="preserve"> </w:t>
                  </w:r>
                  <w:r w:rsidR="00A30B57">
                    <w:rPr>
                      <w:rFonts w:hint="eastAsia"/>
                    </w:rPr>
                    <w:t>때</w:t>
                  </w:r>
                  <w:r w:rsidR="00A30B57">
                    <w:rPr>
                      <w:rFonts w:hint="eastAsia"/>
                    </w:rPr>
                    <w:t xml:space="preserve"> </w:t>
                  </w:r>
                  <w:r w:rsidR="00A30B57">
                    <w:rPr>
                      <w:rFonts w:hint="eastAsia"/>
                    </w:rPr>
                    <w:t>실행된다</w:t>
                  </w:r>
                  <w:r w:rsidR="00A30B57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5C7AB3" w:rsidRDefault="005C7AB3" w:rsidP="00E83C4D">
            <w:pPr>
              <w:pStyle w:val="af7"/>
              <w:ind w:firstLine="0"/>
              <w:rPr>
                <w:rFonts w:hint="eastAsia"/>
              </w:rPr>
            </w:pPr>
          </w:p>
        </w:tc>
      </w:tr>
    </w:tbl>
    <w:p w:rsidR="008E6510" w:rsidRDefault="008E6510" w:rsidP="00DE47A6">
      <w:pPr>
        <w:rPr>
          <w:rFonts w:ascii="굴림" w:eastAsia="굴림" w:hAnsi="굴림"/>
          <w:b/>
          <w:sz w:val="24"/>
          <w:szCs w:val="24"/>
        </w:rPr>
      </w:pPr>
    </w:p>
    <w:p w:rsidR="008E6510" w:rsidRDefault="00834510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  <w:r>
        <w:rPr>
          <w:rFonts w:ascii="굴림" w:eastAsia="굴림" w:hAnsi="굴림"/>
          <w:b/>
          <w:sz w:val="24"/>
          <w:szCs w:val="24"/>
        </w:rPr>
        <w:br w:type="page"/>
      </w:r>
    </w:p>
    <w:p w:rsidR="008E6510" w:rsidRDefault="008E6510" w:rsidP="008E6510">
      <w:pPr>
        <w:pStyle w:val="2"/>
        <w:spacing w:before="360" w:after="360"/>
        <w:rPr>
          <w:snapToGrid w:val="0"/>
        </w:rPr>
      </w:pPr>
      <w:bookmarkStart w:id="22" w:name="_Toc454184898"/>
      <w:proofErr w:type="spellStart"/>
      <w:proofErr w:type="gramStart"/>
      <w:r>
        <w:rPr>
          <w:rFonts w:hint="eastAsia"/>
          <w:snapToGrid w:val="0"/>
        </w:rPr>
        <w:lastRenderedPageBreak/>
        <w:t>u</w:t>
      </w:r>
      <w:r>
        <w:rPr>
          <w:snapToGrid w:val="0"/>
        </w:rPr>
        <w:t>serInform</w:t>
      </w:r>
      <w:proofErr w:type="spellEnd"/>
      <w:proofErr w:type="gramEnd"/>
      <w:r>
        <w:rPr>
          <w:snapToGrid w:val="0"/>
        </w:rPr>
        <w:t xml:space="preserve"> Class</w:t>
      </w:r>
      <w:bookmarkEnd w:id="22"/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D6664D" w:rsidTr="00D6664D">
        <w:trPr>
          <w:trHeight w:val="778"/>
        </w:trPr>
        <w:tc>
          <w:tcPr>
            <w:tcW w:w="9287" w:type="dxa"/>
            <w:gridSpan w:val="4"/>
            <w:tcBorders>
              <w:top w:val="single" w:sz="6" w:space="0" w:color="365F91"/>
              <w:left w:val="single" w:sz="6" w:space="0" w:color="365F91"/>
              <w:bottom w:val="single" w:sz="12" w:space="0" w:color="365F91"/>
              <w:right w:val="single" w:sz="6" w:space="0" w:color="365F91"/>
            </w:tcBorders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userInform</w:t>
            </w:r>
            <w:proofErr w:type="spellEnd"/>
          </w:p>
        </w:tc>
      </w:tr>
      <w:tr w:rsidR="00D6664D" w:rsidTr="006535D2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Class Diagram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D6664D" w:rsidRDefault="00306C66" w:rsidP="006535D2">
            <w:pPr>
              <w:pStyle w:val="af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99B029A" wp14:editId="4BC336F6">
                  <wp:extent cx="2773680" cy="2775098"/>
                  <wp:effectExtent l="0" t="0" r="762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019" cy="279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64D" w:rsidTr="006535D2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D6664D" w:rsidRPr="006B3B81" w:rsidRDefault="00972944" w:rsidP="006535D2">
            <w:pPr>
              <w:pStyle w:val="af7"/>
              <w:ind w:firstLine="0"/>
            </w:pPr>
            <w:r>
              <w:rPr>
                <w:rFonts w:hint="eastAsia"/>
              </w:rPr>
              <w:t>DB</w:t>
            </w:r>
            <w:r w:rsidR="006B3B81">
              <w:rPr>
                <w:rFonts w:hint="eastAsia"/>
              </w:rPr>
              <w:t>와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입력된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데이터와의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연동을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위한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클래스로</w:t>
            </w:r>
            <w:r w:rsidR="006B3B81">
              <w:rPr>
                <w:rFonts w:hint="eastAsia"/>
              </w:rPr>
              <w:t>,</w:t>
            </w:r>
            <w:r w:rsidR="006B3B81">
              <w:t xml:space="preserve"> </w:t>
            </w:r>
            <w:r w:rsidR="006B3B81">
              <w:rPr>
                <w:rFonts w:hint="eastAsia"/>
              </w:rPr>
              <w:t>입력된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데이터를</w:t>
            </w:r>
            <w:r w:rsidR="006B3B81">
              <w:rPr>
                <w:rFonts w:hint="eastAsia"/>
              </w:rPr>
              <w:t xml:space="preserve"> </w:t>
            </w:r>
            <w:r w:rsidR="006B3B81">
              <w:t>DB</w:t>
            </w:r>
            <w:r w:rsidR="006B3B81">
              <w:rPr>
                <w:rFonts w:hint="eastAsia"/>
              </w:rPr>
              <w:t>에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저장</w:t>
            </w:r>
            <w:r w:rsidR="00971FB3">
              <w:rPr>
                <w:rFonts w:hint="eastAsia"/>
              </w:rPr>
              <w:t>하거나</w:t>
            </w:r>
            <w:r w:rsidR="006B3B81">
              <w:t xml:space="preserve"> DB</w:t>
            </w:r>
            <w:r w:rsidR="006B3B81">
              <w:rPr>
                <w:rFonts w:hint="eastAsia"/>
              </w:rPr>
              <w:t>에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저장된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데이터를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불러오기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위해</w:t>
            </w:r>
            <w:r w:rsidR="006B3B81">
              <w:rPr>
                <w:rFonts w:hint="eastAsia"/>
              </w:rPr>
              <w:t xml:space="preserve"> </w:t>
            </w:r>
            <w:r w:rsidR="006B3B81">
              <w:rPr>
                <w:rFonts w:hint="eastAsia"/>
              </w:rPr>
              <w:t>사용한다</w:t>
            </w:r>
            <w:r w:rsidR="006B3B81">
              <w:rPr>
                <w:rFonts w:hint="eastAsia"/>
              </w:rPr>
              <w:t>.</w:t>
            </w:r>
          </w:p>
        </w:tc>
      </w:tr>
      <w:tr w:rsidR="00A34D3E" w:rsidTr="006535D2">
        <w:tc>
          <w:tcPr>
            <w:tcW w:w="1669" w:type="dxa"/>
            <w:vMerge w:val="restart"/>
            <w:shd w:val="clear" w:color="auto" w:fill="C6D9F1"/>
            <w:vAlign w:val="center"/>
          </w:tcPr>
          <w:p w:rsidR="00A34D3E" w:rsidRPr="00DA1560" w:rsidRDefault="00A34D3E" w:rsidP="006535D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A34D3E" w:rsidRDefault="00A34D3E" w:rsidP="006535D2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A34D3E" w:rsidRDefault="00A34D3E" w:rsidP="006535D2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A34D3E" w:rsidRDefault="00A34D3E" w:rsidP="006535D2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A34D3E" w:rsidTr="006535D2">
        <w:tc>
          <w:tcPr>
            <w:tcW w:w="1669" w:type="dxa"/>
            <w:vMerge/>
            <w:shd w:val="clear" w:color="auto" w:fill="C6D9F1"/>
            <w:vAlign w:val="center"/>
          </w:tcPr>
          <w:p w:rsidR="00A34D3E" w:rsidRPr="00DA1560" w:rsidRDefault="00A34D3E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A34D3E" w:rsidRPr="00A370A6" w:rsidRDefault="00A34D3E" w:rsidP="006535D2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383" w:type="dxa"/>
          </w:tcPr>
          <w:p w:rsidR="00A34D3E" w:rsidRDefault="00A34D3E" w:rsidP="006535D2">
            <w:pPr>
              <w:pStyle w:val="af7"/>
              <w:ind w:firstLine="0"/>
            </w:pPr>
            <w:proofErr w:type="spellStart"/>
            <w:r w:rsidRPr="00A34D3E">
              <w:t>userPinNum</w:t>
            </w:r>
            <w:proofErr w:type="spellEnd"/>
          </w:p>
        </w:tc>
        <w:tc>
          <w:tcPr>
            <w:tcW w:w="3245" w:type="dxa"/>
          </w:tcPr>
          <w:p w:rsidR="00A34D3E" w:rsidRDefault="00A34D3E" w:rsidP="006535D2">
            <w:pPr>
              <w:pStyle w:val="af7"/>
              <w:ind w:firstLine="0"/>
            </w:pPr>
            <w:r w:rsidRPr="00A34D3E">
              <w:rPr>
                <w:rFonts w:hint="eastAsia"/>
              </w:rPr>
              <w:t>사용자의</w:t>
            </w:r>
            <w:r w:rsidRPr="00A34D3E">
              <w:rPr>
                <w:rFonts w:hint="eastAsia"/>
              </w:rPr>
              <w:t xml:space="preserve"> </w:t>
            </w:r>
            <w:proofErr w:type="spellStart"/>
            <w:r w:rsidRPr="00A34D3E">
              <w:rPr>
                <w:rFonts w:hint="eastAsia"/>
              </w:rPr>
              <w:t>핀번호를</w:t>
            </w:r>
            <w:proofErr w:type="spellEnd"/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저장하는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변수</w:t>
            </w:r>
          </w:p>
        </w:tc>
      </w:tr>
      <w:tr w:rsidR="00A34D3E" w:rsidTr="006535D2">
        <w:tc>
          <w:tcPr>
            <w:tcW w:w="1669" w:type="dxa"/>
            <w:vMerge/>
            <w:shd w:val="clear" w:color="auto" w:fill="C6D9F1"/>
            <w:vAlign w:val="center"/>
          </w:tcPr>
          <w:p w:rsidR="00A34D3E" w:rsidRPr="00DA1560" w:rsidRDefault="00A34D3E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A34D3E" w:rsidRPr="00A370A6" w:rsidRDefault="00A34D3E" w:rsidP="006535D2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A34D3E" w:rsidRDefault="00A34D3E" w:rsidP="006535D2">
            <w:pPr>
              <w:pStyle w:val="af7"/>
              <w:ind w:firstLine="0"/>
            </w:pPr>
            <w:proofErr w:type="spellStart"/>
            <w:r w:rsidRPr="00A34D3E">
              <w:t>patternizedDate</w:t>
            </w:r>
            <w:proofErr w:type="spellEnd"/>
          </w:p>
        </w:tc>
        <w:tc>
          <w:tcPr>
            <w:tcW w:w="3245" w:type="dxa"/>
          </w:tcPr>
          <w:p w:rsidR="00A34D3E" w:rsidRDefault="00A34D3E" w:rsidP="006535D2">
            <w:pPr>
              <w:pStyle w:val="af7"/>
              <w:ind w:firstLine="0"/>
            </w:pPr>
            <w:r w:rsidRPr="00A34D3E">
              <w:rPr>
                <w:rFonts w:hint="eastAsia"/>
              </w:rPr>
              <w:t>패턴화된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데이터를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저장하는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변수</w:t>
            </w:r>
          </w:p>
        </w:tc>
      </w:tr>
      <w:tr w:rsidR="00A34D3E" w:rsidTr="006535D2">
        <w:tc>
          <w:tcPr>
            <w:tcW w:w="1669" w:type="dxa"/>
            <w:vMerge/>
            <w:shd w:val="clear" w:color="auto" w:fill="C6D9F1"/>
            <w:vAlign w:val="center"/>
          </w:tcPr>
          <w:p w:rsidR="00A34D3E" w:rsidRPr="00DA1560" w:rsidRDefault="00A34D3E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A34D3E" w:rsidRPr="00A370A6" w:rsidRDefault="00A34D3E" w:rsidP="006535D2">
            <w:pPr>
              <w:pStyle w:val="af7"/>
              <w:ind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383" w:type="dxa"/>
          </w:tcPr>
          <w:p w:rsidR="00A34D3E" w:rsidRDefault="00A34D3E" w:rsidP="006535D2">
            <w:pPr>
              <w:pStyle w:val="af7"/>
              <w:ind w:firstLine="0"/>
            </w:pPr>
            <w:proofErr w:type="spellStart"/>
            <w:r w:rsidRPr="00A34D3E">
              <w:t>firstInputPinNum</w:t>
            </w:r>
            <w:proofErr w:type="spellEnd"/>
          </w:p>
        </w:tc>
        <w:tc>
          <w:tcPr>
            <w:tcW w:w="3245" w:type="dxa"/>
          </w:tcPr>
          <w:p w:rsidR="00A34D3E" w:rsidRDefault="00A34D3E" w:rsidP="006535D2">
            <w:pPr>
              <w:pStyle w:val="af7"/>
              <w:ind w:firstLine="0"/>
            </w:pPr>
            <w:proofErr w:type="spellStart"/>
            <w:r w:rsidRPr="00A34D3E">
              <w:rPr>
                <w:rFonts w:hint="eastAsia"/>
              </w:rPr>
              <w:t>핀번호</w:t>
            </w:r>
            <w:proofErr w:type="spellEnd"/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등록</w:t>
            </w:r>
            <w:r w:rsidRPr="00A34D3E">
              <w:rPr>
                <w:rFonts w:hint="eastAsia"/>
              </w:rPr>
              <w:t xml:space="preserve">, </w:t>
            </w:r>
            <w:r w:rsidRPr="00A34D3E">
              <w:rPr>
                <w:rFonts w:hint="eastAsia"/>
              </w:rPr>
              <w:t>변경을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할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경우</w:t>
            </w:r>
            <w:r w:rsidRPr="00A34D3E">
              <w:rPr>
                <w:rFonts w:hint="eastAsia"/>
              </w:rPr>
              <w:t xml:space="preserve"> 1</w:t>
            </w:r>
            <w:r w:rsidRPr="00A34D3E">
              <w:rPr>
                <w:rFonts w:hint="eastAsia"/>
              </w:rPr>
              <w:t>차</w:t>
            </w:r>
            <w:r w:rsidRPr="00A34D3E">
              <w:rPr>
                <w:rFonts w:hint="eastAsia"/>
              </w:rPr>
              <w:t xml:space="preserve"> </w:t>
            </w:r>
            <w:proofErr w:type="spellStart"/>
            <w:r w:rsidRPr="00A34D3E">
              <w:rPr>
                <w:rFonts w:hint="eastAsia"/>
              </w:rPr>
              <w:t>핀번호를</w:t>
            </w:r>
            <w:proofErr w:type="spellEnd"/>
            <w:r w:rsidRPr="00A34D3E">
              <w:rPr>
                <w:rFonts w:hint="eastAsia"/>
              </w:rPr>
              <w:t xml:space="preserve"> </w:t>
            </w:r>
            <w:r w:rsidR="00C46614">
              <w:rPr>
                <w:rFonts w:hint="eastAsia"/>
              </w:rPr>
              <w:t>저장하는</w:t>
            </w:r>
            <w:r w:rsidR="00C46614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변수</w:t>
            </w:r>
          </w:p>
        </w:tc>
      </w:tr>
      <w:tr w:rsidR="00A34D3E" w:rsidTr="006535D2">
        <w:tc>
          <w:tcPr>
            <w:tcW w:w="1669" w:type="dxa"/>
            <w:vMerge/>
            <w:shd w:val="clear" w:color="auto" w:fill="C6D9F1"/>
            <w:vAlign w:val="center"/>
          </w:tcPr>
          <w:p w:rsidR="00A34D3E" w:rsidRPr="00DA1560" w:rsidRDefault="00A34D3E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A34D3E" w:rsidRPr="00A370A6" w:rsidRDefault="00A34D3E" w:rsidP="006535D2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383" w:type="dxa"/>
          </w:tcPr>
          <w:p w:rsidR="00A34D3E" w:rsidRDefault="00A34D3E" w:rsidP="006535D2">
            <w:pPr>
              <w:pStyle w:val="af7"/>
              <w:ind w:firstLine="0"/>
            </w:pPr>
            <w:proofErr w:type="spellStart"/>
            <w:r w:rsidRPr="00A34D3E">
              <w:t>secondInputPinNum</w:t>
            </w:r>
            <w:proofErr w:type="spellEnd"/>
          </w:p>
        </w:tc>
        <w:tc>
          <w:tcPr>
            <w:tcW w:w="3245" w:type="dxa"/>
          </w:tcPr>
          <w:p w:rsidR="00A34D3E" w:rsidRDefault="00A34D3E" w:rsidP="006535D2">
            <w:pPr>
              <w:pStyle w:val="af7"/>
              <w:ind w:firstLine="0"/>
            </w:pPr>
            <w:proofErr w:type="spellStart"/>
            <w:r w:rsidRPr="00A34D3E">
              <w:rPr>
                <w:rFonts w:hint="eastAsia"/>
              </w:rPr>
              <w:t>핀번호</w:t>
            </w:r>
            <w:proofErr w:type="spellEnd"/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등록</w:t>
            </w:r>
            <w:r w:rsidRPr="00A34D3E">
              <w:rPr>
                <w:rFonts w:hint="eastAsia"/>
              </w:rPr>
              <w:t xml:space="preserve">, </w:t>
            </w:r>
            <w:r w:rsidRPr="00A34D3E">
              <w:rPr>
                <w:rFonts w:hint="eastAsia"/>
              </w:rPr>
              <w:t>변경을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할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경우</w:t>
            </w:r>
            <w:r w:rsidRPr="00A34D3E">
              <w:rPr>
                <w:rFonts w:hint="eastAsia"/>
              </w:rPr>
              <w:t xml:space="preserve"> 2</w:t>
            </w:r>
            <w:r w:rsidRPr="00A34D3E">
              <w:rPr>
                <w:rFonts w:hint="eastAsia"/>
              </w:rPr>
              <w:t>차</w:t>
            </w:r>
            <w:r w:rsidRPr="00A34D3E">
              <w:rPr>
                <w:rFonts w:hint="eastAsia"/>
              </w:rPr>
              <w:t xml:space="preserve"> </w:t>
            </w:r>
            <w:proofErr w:type="spellStart"/>
            <w:r w:rsidRPr="00A34D3E">
              <w:rPr>
                <w:rFonts w:hint="eastAsia"/>
              </w:rPr>
              <w:t>핀번호를</w:t>
            </w:r>
            <w:proofErr w:type="spellEnd"/>
            <w:r w:rsidRPr="00A34D3E">
              <w:rPr>
                <w:rFonts w:hint="eastAsia"/>
              </w:rPr>
              <w:t xml:space="preserve"> </w:t>
            </w:r>
            <w:r w:rsidR="00C46614">
              <w:rPr>
                <w:rFonts w:hint="eastAsia"/>
              </w:rPr>
              <w:t>저장</w:t>
            </w:r>
            <w:r w:rsidRPr="00A34D3E">
              <w:rPr>
                <w:rFonts w:hint="eastAsia"/>
              </w:rPr>
              <w:t>하는</w:t>
            </w:r>
            <w:r w:rsidRPr="00A34D3E">
              <w:rPr>
                <w:rFonts w:hint="eastAsia"/>
              </w:rPr>
              <w:t xml:space="preserve"> </w:t>
            </w:r>
            <w:r w:rsidRPr="00A34D3E">
              <w:rPr>
                <w:rFonts w:hint="eastAsia"/>
              </w:rPr>
              <w:t>변수</w:t>
            </w:r>
          </w:p>
        </w:tc>
      </w:tr>
      <w:tr w:rsidR="00D6664D" w:rsidTr="006535D2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initUserInform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2B5F44" w:rsidP="00BB30A0">
                  <w:pPr>
                    <w:pStyle w:val="af7"/>
                    <w:ind w:firstLine="0"/>
                    <w:jc w:val="left"/>
                  </w:pPr>
                  <w:r w:rsidRPr="002B5F44">
                    <w:rPr>
                      <w:rFonts w:hint="eastAsia"/>
                    </w:rPr>
                    <w:t>초기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패턴이나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proofErr w:type="spellStart"/>
                  <w:r w:rsidRPr="002B5F44">
                    <w:rPr>
                      <w:rFonts w:hint="eastAsia"/>
                    </w:rPr>
                    <w:t>백업핀번호가</w:t>
                  </w:r>
                  <w:proofErr w:type="spellEnd"/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존재하지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않을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경우</w:t>
                  </w:r>
                  <w:r w:rsidRPr="002B5F44">
                    <w:rPr>
                      <w:rFonts w:hint="eastAsia"/>
                    </w:rPr>
                    <w:t xml:space="preserve">, </w:t>
                  </w:r>
                  <w:r w:rsidRPr="002B5F44">
                    <w:rPr>
                      <w:rFonts w:hint="eastAsia"/>
                    </w:rPr>
                    <w:t>초기값들을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설정해주는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함수</w:t>
                  </w:r>
                  <w:r w:rsidR="00146BEF">
                    <w:rPr>
                      <w:rFonts w:hint="eastAsia"/>
                    </w:rPr>
                    <w:t>로</w:t>
                  </w:r>
                  <w:r w:rsidR="00146BEF">
                    <w:rPr>
                      <w:rFonts w:hint="eastAsia"/>
                    </w:rPr>
                    <w:t xml:space="preserve">, </w:t>
                  </w:r>
                  <w:r w:rsidR="00146BEF">
                    <w:rPr>
                      <w:rFonts w:hint="eastAsia"/>
                    </w:rPr>
                    <w:t>존재하지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t>않는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t>데이터에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t>한하여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t>해당하는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t>데이터를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t>사용자에게서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proofErr w:type="spellStart"/>
                  <w:r w:rsidR="00146BEF">
                    <w:rPr>
                      <w:rFonts w:hint="eastAsia"/>
                    </w:rPr>
                    <w:t>입력받아</w:t>
                  </w:r>
                  <w:proofErr w:type="spellEnd"/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t>DB</w:t>
                  </w:r>
                  <w:r w:rsidR="00146BEF">
                    <w:rPr>
                      <w:rFonts w:hint="eastAsia"/>
                    </w:rPr>
                    <w:t>에</w:t>
                  </w:r>
                  <w:r w:rsidR="00146BEF">
                    <w:rPr>
                      <w:rFonts w:hint="eastAsia"/>
                    </w:rPr>
                    <w:t xml:space="preserve"> </w:t>
                  </w:r>
                  <w:r w:rsidR="00146BEF">
                    <w:rPr>
                      <w:rFonts w:hint="eastAsia"/>
                    </w:rPr>
                    <w:lastRenderedPageBreak/>
                    <w:t>저장한다</w:t>
                  </w:r>
                  <w:r w:rsidR="00146BEF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  <w:jc w:val="center"/>
            </w:pPr>
          </w:p>
        </w:tc>
      </w:tr>
      <w:tr w:rsidR="00D6664D" w:rsidTr="006535D2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inputPatternExample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2B5F44" w:rsidP="00021AF0">
                  <w:pPr>
                    <w:pStyle w:val="af7"/>
                    <w:tabs>
                      <w:tab w:val="left" w:pos="1356"/>
                    </w:tabs>
                    <w:ind w:firstLine="0"/>
                    <w:jc w:val="left"/>
                  </w:pPr>
                  <w:r w:rsidRPr="002B5F44">
                    <w:rPr>
                      <w:rFonts w:hint="eastAsia"/>
                    </w:rPr>
                    <w:t>패턴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예제를</w:t>
                  </w:r>
                  <w:r w:rsidRPr="002B5F44">
                    <w:rPr>
                      <w:rFonts w:hint="eastAsia"/>
                    </w:rPr>
                    <w:t xml:space="preserve"> UI</w:t>
                  </w:r>
                  <w:r w:rsidRPr="002B5F44">
                    <w:rPr>
                      <w:rFonts w:hint="eastAsia"/>
                    </w:rPr>
                    <w:t>에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띄워주기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위에</w:t>
                  </w:r>
                  <w:r w:rsidR="00021AF0">
                    <w:rPr>
                      <w:rFonts w:hint="eastAsia"/>
                    </w:rPr>
                    <w:t xml:space="preserve"> </w:t>
                  </w:r>
                  <w:r w:rsidR="00021AF0">
                    <w:rPr>
                      <w:rFonts w:hint="eastAsia"/>
                    </w:rPr>
                    <w:t>동작하는</w:t>
                  </w:r>
                  <w:r w:rsidR="00021AF0">
                    <w:rPr>
                      <w:rFonts w:hint="eastAsia"/>
                    </w:rPr>
                    <w:t xml:space="preserve"> </w:t>
                  </w:r>
                  <w:r w:rsidR="00021AF0">
                    <w:rPr>
                      <w:rFonts w:hint="eastAsia"/>
                    </w:rPr>
                    <w:t>함수로</w:t>
                  </w:r>
                  <w:r w:rsidR="00021AF0">
                    <w:rPr>
                      <w:rFonts w:hint="eastAsia"/>
                    </w:rPr>
                    <w:t>,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proofErr w:type="spellStart"/>
                  <w:r w:rsidR="00021AF0">
                    <w:rPr>
                      <w:rFonts w:hint="eastAsia"/>
                    </w:rPr>
                    <w:t>M</w:t>
                  </w:r>
                  <w:r w:rsidR="00021AF0">
                    <w:t>ainController</w:t>
                  </w:r>
                  <w:proofErr w:type="spellEnd"/>
                  <w:r w:rsidRPr="002B5F44">
                    <w:rPr>
                      <w:rFonts w:hint="eastAsia"/>
                    </w:rPr>
                    <w:t>에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있는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proofErr w:type="spellStart"/>
                  <w:r w:rsidRPr="002B5F44">
                    <w:rPr>
                      <w:rFonts w:hint="eastAsia"/>
                    </w:rPr>
                    <w:t>inputPatternExample</w:t>
                  </w:r>
                  <w:proofErr w:type="spellEnd"/>
                  <w:r w:rsidRPr="002B5F44">
                    <w:rPr>
                      <w:rFonts w:hint="eastAsia"/>
                    </w:rPr>
                    <w:t>함수를</w:t>
                  </w:r>
                  <w:r w:rsidRPr="002B5F44">
                    <w:rPr>
                      <w:rFonts w:hint="eastAsia"/>
                    </w:rPr>
                    <w:t xml:space="preserve"> </w:t>
                  </w:r>
                  <w:r w:rsidRPr="002B5F44">
                    <w:rPr>
                      <w:rFonts w:hint="eastAsia"/>
                    </w:rPr>
                    <w:t>실행</w:t>
                  </w:r>
                  <w:r w:rsidR="00021AF0">
                    <w:rPr>
                      <w:rFonts w:hint="eastAsia"/>
                    </w:rPr>
                    <w:t>한다</w:t>
                  </w:r>
                  <w:r w:rsidR="00021AF0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</w:pPr>
          </w:p>
        </w:tc>
      </w:tr>
      <w:tr w:rsidR="00D6664D" w:rsidTr="006535D2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saveInitPattern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0751B7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0751B7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pattern</w:t>
                  </w:r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A67292" w:rsidP="00AD09DD">
                  <w:pPr>
                    <w:pStyle w:val="af7"/>
                    <w:ind w:firstLine="0"/>
                    <w:jc w:val="left"/>
                  </w:pPr>
                  <w:r w:rsidRPr="00A67292">
                    <w:rPr>
                      <w:rFonts w:hint="eastAsia"/>
                    </w:rPr>
                    <w:t>메인</w:t>
                  </w:r>
                  <w:r w:rsidRPr="00A67292">
                    <w:rPr>
                      <w:rFonts w:hint="eastAsia"/>
                    </w:rPr>
                    <w:t xml:space="preserve"> </w:t>
                  </w:r>
                  <w:r w:rsidRPr="00A67292">
                    <w:rPr>
                      <w:rFonts w:hint="eastAsia"/>
                    </w:rPr>
                    <w:t>컨트롤러로부터</w:t>
                  </w:r>
                  <w:r w:rsidRPr="00A67292">
                    <w:rPr>
                      <w:rFonts w:hint="eastAsia"/>
                    </w:rPr>
                    <w:t xml:space="preserve"> </w:t>
                  </w:r>
                  <w:r w:rsidRPr="00A67292">
                    <w:rPr>
                      <w:rFonts w:hint="eastAsia"/>
                    </w:rPr>
                    <w:t>전달된</w:t>
                  </w:r>
                  <w:r w:rsidRPr="00A67292">
                    <w:rPr>
                      <w:rFonts w:hint="eastAsia"/>
                    </w:rPr>
                    <w:t xml:space="preserve"> </w:t>
                  </w:r>
                  <w:r w:rsidR="00A94E42">
                    <w:rPr>
                      <w:rFonts w:hint="eastAsia"/>
                    </w:rPr>
                    <w:t>패턴화된</w:t>
                  </w:r>
                  <w:r w:rsidR="00A94E42">
                    <w:rPr>
                      <w:rFonts w:hint="eastAsia"/>
                    </w:rPr>
                    <w:t xml:space="preserve"> </w:t>
                  </w:r>
                  <w:r w:rsidRPr="00A67292">
                    <w:rPr>
                      <w:rFonts w:hint="eastAsia"/>
                    </w:rPr>
                    <w:t>초기패턴을</w:t>
                  </w:r>
                  <w:r w:rsidRPr="00A67292">
                    <w:rPr>
                      <w:rFonts w:hint="eastAsia"/>
                    </w:rPr>
                    <w:t xml:space="preserve"> </w:t>
                  </w:r>
                  <w:r w:rsidR="00AD09DD">
                    <w:t>DB</w:t>
                  </w:r>
                  <w:r w:rsidRPr="00A67292">
                    <w:rPr>
                      <w:rFonts w:hint="eastAsia"/>
                    </w:rPr>
                    <w:t>에</w:t>
                  </w:r>
                  <w:r w:rsidRPr="00A67292">
                    <w:rPr>
                      <w:rFonts w:hint="eastAsia"/>
                    </w:rPr>
                    <w:t xml:space="preserve"> </w:t>
                  </w:r>
                  <w:r w:rsidRPr="00A67292">
                    <w:rPr>
                      <w:rFonts w:hint="eastAsia"/>
                    </w:rPr>
                    <w:t>저장하는</w:t>
                  </w:r>
                  <w:r w:rsidRPr="00A67292">
                    <w:rPr>
                      <w:rFonts w:hint="eastAsia"/>
                    </w:rPr>
                    <w:t xml:space="preserve"> </w:t>
                  </w:r>
                  <w:r w:rsidRPr="00A67292">
                    <w:rPr>
                      <w:rFonts w:hint="eastAsia"/>
                    </w:rPr>
                    <w:t>함수</w:t>
                  </w:r>
                  <w:r w:rsidR="005B550C">
                    <w:rPr>
                      <w:rFonts w:hint="eastAsia"/>
                    </w:rPr>
                    <w:t>로</w:t>
                  </w:r>
                  <w:r w:rsidR="005B550C">
                    <w:rPr>
                      <w:rFonts w:hint="eastAsia"/>
                    </w:rPr>
                    <w:t>,</w:t>
                  </w:r>
                  <w:r w:rsidR="005B550C">
                    <w:t xml:space="preserve"> </w:t>
                  </w:r>
                  <w:proofErr w:type="spellStart"/>
                  <w:r w:rsidR="005B550C">
                    <w:rPr>
                      <w:rFonts w:hint="eastAsia"/>
                    </w:rPr>
                    <w:t>파라미터로</w:t>
                  </w:r>
                  <w:proofErr w:type="spellEnd"/>
                  <w:r w:rsidR="005B550C">
                    <w:rPr>
                      <w:rFonts w:hint="eastAsia"/>
                    </w:rPr>
                    <w:t xml:space="preserve"> </w:t>
                  </w:r>
                  <w:r w:rsidR="005B550C">
                    <w:rPr>
                      <w:rFonts w:hint="eastAsia"/>
                    </w:rPr>
                    <w:t>패턴화된</w:t>
                  </w:r>
                  <w:r w:rsidR="005B550C">
                    <w:rPr>
                      <w:rFonts w:hint="eastAsia"/>
                    </w:rPr>
                    <w:t xml:space="preserve"> </w:t>
                  </w:r>
                  <w:r w:rsidR="005B550C">
                    <w:rPr>
                      <w:rFonts w:hint="eastAsia"/>
                    </w:rPr>
                    <w:t>초기패턴이</w:t>
                  </w:r>
                  <w:r w:rsidR="005B550C">
                    <w:rPr>
                      <w:rFonts w:hint="eastAsia"/>
                    </w:rPr>
                    <w:t xml:space="preserve"> </w:t>
                  </w:r>
                  <w:proofErr w:type="spellStart"/>
                  <w:r w:rsidR="005B550C">
                    <w:rPr>
                      <w:rFonts w:hint="eastAsia"/>
                    </w:rPr>
                    <w:t>넘어오게되고</w:t>
                  </w:r>
                  <w:proofErr w:type="spellEnd"/>
                  <w:r w:rsidR="005B550C">
                    <w:rPr>
                      <w:rFonts w:hint="eastAsia"/>
                    </w:rPr>
                    <w:t xml:space="preserve"> </w:t>
                  </w:r>
                  <w:r w:rsidR="005B550C">
                    <w:rPr>
                      <w:rFonts w:hint="eastAsia"/>
                    </w:rPr>
                    <w:t>그</w:t>
                  </w:r>
                  <w:r w:rsidR="005B550C">
                    <w:rPr>
                      <w:rFonts w:hint="eastAsia"/>
                    </w:rPr>
                    <w:t xml:space="preserve"> </w:t>
                  </w:r>
                  <w:r w:rsidR="005B550C">
                    <w:rPr>
                      <w:rFonts w:hint="eastAsia"/>
                    </w:rPr>
                    <w:t>값을</w:t>
                  </w:r>
                  <w:r w:rsidR="005B550C">
                    <w:rPr>
                      <w:rFonts w:hint="eastAsia"/>
                    </w:rPr>
                    <w:t xml:space="preserve"> </w:t>
                  </w:r>
                  <w:r w:rsidR="005B550C">
                    <w:t>DB</w:t>
                  </w:r>
                  <w:r w:rsidR="005B550C">
                    <w:rPr>
                      <w:rFonts w:hint="eastAsia"/>
                    </w:rPr>
                    <w:t>에</w:t>
                  </w:r>
                  <w:r w:rsidR="005B550C">
                    <w:rPr>
                      <w:rFonts w:hint="eastAsia"/>
                    </w:rPr>
                    <w:t xml:space="preserve"> </w:t>
                  </w:r>
                  <w:r w:rsidR="005B550C">
                    <w:rPr>
                      <w:rFonts w:hint="eastAsia"/>
                    </w:rPr>
                    <w:t>저장한다</w:t>
                  </w:r>
                  <w:r w:rsidR="005B550C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  <w:jc w:val="center"/>
            </w:pPr>
          </w:p>
        </w:tc>
      </w:tr>
      <w:tr w:rsidR="00D6664D" w:rsidTr="006535D2">
        <w:trPr>
          <w:trHeight w:val="1664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89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getUserInform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9903C2" w:rsidP="006535D2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D</w:t>
                  </w:r>
                  <w:r>
                    <w:t>B</w:t>
                  </w:r>
                  <w:r>
                    <w:rPr>
                      <w:rFonts w:hint="eastAsia"/>
                    </w:rPr>
                    <w:t>에</w:t>
                  </w:r>
                  <w:r w:rsidR="00A67292" w:rsidRPr="00A67292">
                    <w:rPr>
                      <w:rFonts w:hint="eastAsia"/>
                    </w:rPr>
                    <w:t xml:space="preserve"> </w:t>
                  </w:r>
                  <w:r w:rsidR="00A67292" w:rsidRPr="00A67292">
                    <w:rPr>
                      <w:rFonts w:hint="eastAsia"/>
                    </w:rPr>
                    <w:t>저장된</w:t>
                  </w:r>
                  <w:r w:rsidR="00A67292" w:rsidRPr="00A67292">
                    <w:rPr>
                      <w:rFonts w:hint="eastAsia"/>
                    </w:rPr>
                    <w:t xml:space="preserve"> </w:t>
                  </w:r>
                  <w:r w:rsidR="00A67292" w:rsidRPr="00A67292">
                    <w:rPr>
                      <w:rFonts w:hint="eastAsia"/>
                    </w:rPr>
                    <w:t>사용자</w:t>
                  </w:r>
                  <w:r w:rsidR="00A67292" w:rsidRPr="00A67292">
                    <w:rPr>
                      <w:rFonts w:hint="eastAsia"/>
                    </w:rPr>
                    <w:t xml:space="preserve"> </w:t>
                  </w:r>
                  <w:r w:rsidR="00A67292" w:rsidRPr="00A67292">
                    <w:rPr>
                      <w:rFonts w:hint="eastAsia"/>
                    </w:rPr>
                    <w:t>정보를</w:t>
                  </w:r>
                  <w:r w:rsidR="00A67292" w:rsidRPr="00A67292">
                    <w:rPr>
                      <w:rFonts w:hint="eastAsia"/>
                    </w:rPr>
                    <w:t xml:space="preserve"> </w:t>
                  </w:r>
                  <w:r w:rsidR="00A67292" w:rsidRPr="00A67292">
                    <w:rPr>
                      <w:rFonts w:hint="eastAsia"/>
                    </w:rPr>
                    <w:t>불러오는</w:t>
                  </w:r>
                  <w:r w:rsidR="00A67292" w:rsidRPr="00A67292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각각의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불러와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해당하는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변수에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  <w:jc w:val="center"/>
            </w:pPr>
          </w:p>
        </w:tc>
      </w:tr>
      <w:tr w:rsidR="00D6664D" w:rsidTr="006535D2">
        <w:trPr>
          <w:trHeight w:val="104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tblpY="-75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rejectRegiPin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D6664D" w:rsidRPr="009E52F0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9E52F0" w:rsidP="006535D2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백업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번호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재등록시에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재등록의사가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없을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경우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동작하는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UI</w:t>
                  </w:r>
                  <w:r>
                    <w:rPr>
                      <w:rFonts w:hint="eastAsia"/>
                    </w:rPr>
                    <w:t>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show</w:t>
                  </w:r>
                  <w:r>
                    <w:t>Message</w:t>
                  </w:r>
                  <w:proofErr w:type="spellEnd"/>
                  <w:r>
                    <w:rPr>
                      <w:rFonts w:hint="eastAsia"/>
                    </w:rPr>
                    <w:t>함수를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실행하여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재등록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의사가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없어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거절되었다는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메시지를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화면에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출력한다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  <w:jc w:val="center"/>
            </w:pPr>
          </w:p>
        </w:tc>
      </w:tr>
      <w:tr w:rsidR="00D6664D" w:rsidTr="006535D2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inputPinRequest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513C6E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513C6E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msgType</w:t>
                  </w:r>
                  <w:proofErr w:type="spellEnd"/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88084C" w:rsidP="0088084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유저에게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핀번호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입력을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요구하기위한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입력창을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화면화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표시할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동작하는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 w:rsidR="00F47AAA" w:rsidRPr="00A67292">
                    <w:rPr>
                      <w:rFonts w:hint="eastAsia"/>
                    </w:rPr>
                    <w:t>UI</w:t>
                  </w:r>
                  <w:r w:rsidR="00F47AAA" w:rsidRPr="00A67292">
                    <w:rPr>
                      <w:rFonts w:hint="eastAsia"/>
                    </w:rPr>
                    <w:t>의</w:t>
                  </w:r>
                  <w:r w:rsidR="00F47AAA" w:rsidRPr="00A67292">
                    <w:rPr>
                      <w:rFonts w:hint="eastAsia"/>
                    </w:rPr>
                    <w:t xml:space="preserve"> </w:t>
                  </w:r>
                  <w:proofErr w:type="spellStart"/>
                  <w:r w:rsidR="00F47AAA" w:rsidRPr="00A67292">
                    <w:rPr>
                      <w:rFonts w:hint="eastAsia"/>
                    </w:rPr>
                    <w:t>showMessage</w:t>
                  </w:r>
                  <w:proofErr w:type="spellEnd"/>
                  <w:r w:rsidR="00F47AAA" w:rsidRPr="00A67292">
                    <w:rPr>
                      <w:rFonts w:hint="eastAsia"/>
                    </w:rPr>
                    <w:t>함수를</w:t>
                  </w:r>
                  <w:r w:rsidR="00F47AAA" w:rsidRPr="00A67292">
                    <w:rPr>
                      <w:rFonts w:hint="eastAsia"/>
                    </w:rPr>
                    <w:t xml:space="preserve"> </w:t>
                  </w:r>
                  <w:r w:rsidR="00F47AAA" w:rsidRPr="00A67292">
                    <w:rPr>
                      <w:rFonts w:hint="eastAsia"/>
                    </w:rPr>
                    <w:t>실행</w:t>
                  </w:r>
                  <w:r>
                    <w:rPr>
                      <w:rFonts w:hint="eastAsia"/>
                    </w:rPr>
                    <w:t>하여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화면에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입력창을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표시한다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76459F">
            <w:pPr>
              <w:pStyle w:val="af7"/>
              <w:ind w:firstLine="0"/>
            </w:pPr>
          </w:p>
        </w:tc>
      </w:tr>
      <w:tr w:rsidR="00D6664D" w:rsidTr="006535D2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setPin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0751B7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513C6E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pin</w:t>
                  </w:r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AB014D" w:rsidP="00AB014D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입력받은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백업핀번호를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t>DB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 w:rsidR="00F47AAA" w:rsidRPr="00F47AAA">
                    <w:rPr>
                      <w:rFonts w:hint="eastAsia"/>
                    </w:rPr>
                    <w:t>1</w:t>
                  </w:r>
                  <w:r w:rsidR="00F47AAA" w:rsidRPr="00F47AAA">
                    <w:rPr>
                      <w:rFonts w:hint="eastAsia"/>
                    </w:rPr>
                    <w:t>차</w:t>
                  </w:r>
                  <w:r w:rsidR="00F47AAA" w:rsidRPr="00F47AAA">
                    <w:rPr>
                      <w:rFonts w:hint="eastAsia"/>
                    </w:rPr>
                    <w:t xml:space="preserve"> </w:t>
                  </w:r>
                  <w:r w:rsidR="00F47AAA" w:rsidRPr="00F47AAA">
                    <w:rPr>
                      <w:rFonts w:hint="eastAsia"/>
                    </w:rPr>
                    <w:t>입력과</w:t>
                  </w:r>
                  <w:r w:rsidR="00F47AAA" w:rsidRPr="00F47AAA">
                    <w:rPr>
                      <w:rFonts w:hint="eastAsia"/>
                    </w:rPr>
                    <w:t xml:space="preserve"> 2</w:t>
                  </w:r>
                  <w:r w:rsidR="00F47AAA" w:rsidRPr="00F47AAA">
                    <w:rPr>
                      <w:rFonts w:hint="eastAsia"/>
                    </w:rPr>
                    <w:t>차</w:t>
                  </w:r>
                  <w:r w:rsidR="00F47AAA" w:rsidRPr="00F47AAA">
                    <w:rPr>
                      <w:rFonts w:hint="eastAsia"/>
                    </w:rPr>
                    <w:t xml:space="preserve"> </w:t>
                  </w:r>
                  <w:r w:rsidR="00F47AAA" w:rsidRPr="00F47AAA">
                    <w:rPr>
                      <w:rFonts w:hint="eastAsia"/>
                    </w:rPr>
                    <w:t>입력이</w:t>
                  </w:r>
                  <w:r w:rsidR="00F47AAA" w:rsidRPr="00F47AAA">
                    <w:rPr>
                      <w:rFonts w:hint="eastAsia"/>
                    </w:rPr>
                    <w:t xml:space="preserve"> </w:t>
                  </w:r>
                  <w:r w:rsidR="00F47AAA" w:rsidRPr="00F47AAA">
                    <w:rPr>
                      <w:rFonts w:hint="eastAsia"/>
                    </w:rPr>
                    <w:t>일치할</w:t>
                  </w:r>
                  <w:r w:rsidR="00F47AAA" w:rsidRPr="00F47AAA">
                    <w:rPr>
                      <w:rFonts w:hint="eastAsia"/>
                    </w:rPr>
                    <w:t xml:space="preserve"> </w:t>
                  </w:r>
                  <w:r w:rsidR="00F47AAA" w:rsidRPr="00F47AAA">
                    <w:rPr>
                      <w:rFonts w:hint="eastAsia"/>
                    </w:rPr>
                    <w:t>때</w:t>
                  </w:r>
                  <w:r w:rsidR="00F47AAA" w:rsidRPr="00F47AAA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실행</w:t>
                  </w:r>
                  <w:r w:rsidR="00FD6BFF">
                    <w:rPr>
                      <w:rFonts w:hint="eastAsia"/>
                    </w:rPr>
                    <w:t>된다</w:t>
                  </w:r>
                  <w:r w:rsidR="00FD6BFF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  <w:jc w:val="center"/>
            </w:pPr>
          </w:p>
          <w:p w:rsidR="00D6664D" w:rsidRDefault="00D6664D" w:rsidP="006535D2">
            <w:pPr>
              <w:pStyle w:val="af7"/>
              <w:ind w:firstLine="0"/>
              <w:jc w:val="center"/>
            </w:pPr>
          </w:p>
        </w:tc>
      </w:tr>
      <w:tr w:rsidR="00D6664D" w:rsidTr="006535D2">
        <w:trPr>
          <w:trHeight w:val="95"/>
        </w:trPr>
        <w:tc>
          <w:tcPr>
            <w:tcW w:w="1669" w:type="dxa"/>
            <w:vMerge/>
            <w:shd w:val="clear" w:color="auto" w:fill="C6D9F1"/>
            <w:vAlign w:val="center"/>
          </w:tcPr>
          <w:p w:rsidR="00D6664D" w:rsidRPr="00DA1560" w:rsidRDefault="00D6664D" w:rsidP="006535D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6664D" w:rsidTr="006535D2">
              <w:trPr>
                <w:trHeight w:val="132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855185" w:rsidP="006535D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6664D" w:rsidRDefault="00BA5DBC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regiPinSuc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BE6602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513C6E" w:rsidP="006535D2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issuc</w:t>
                  </w:r>
                  <w:r>
                    <w:t>c</w:t>
                  </w:r>
                  <w:r>
                    <w:rPr>
                      <w:rFonts w:hint="eastAsia"/>
                    </w:rPr>
                    <w:t>ess</w:t>
                  </w:r>
                  <w:proofErr w:type="spellEnd"/>
                </w:p>
              </w:tc>
            </w:tr>
            <w:tr w:rsidR="00D6664D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6664D" w:rsidRDefault="00D6664D" w:rsidP="006535D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6664D" w:rsidRDefault="00F47AAA" w:rsidP="00697532">
                  <w:pPr>
                    <w:pStyle w:val="af7"/>
                    <w:ind w:firstLine="0"/>
                    <w:jc w:val="left"/>
                  </w:pPr>
                  <w:proofErr w:type="spellStart"/>
                  <w:r w:rsidRPr="00F47AAA">
                    <w:rPr>
                      <w:rFonts w:hint="eastAsia"/>
                    </w:rPr>
                    <w:t>백업핀번호</w:t>
                  </w:r>
                  <w:proofErr w:type="spellEnd"/>
                  <w:r w:rsidRPr="00F47AAA">
                    <w:rPr>
                      <w:rFonts w:hint="eastAsia"/>
                    </w:rPr>
                    <w:t xml:space="preserve"> </w:t>
                  </w:r>
                  <w:r w:rsidRPr="00F47AAA">
                    <w:rPr>
                      <w:rFonts w:hint="eastAsia"/>
                    </w:rPr>
                    <w:t>등록이</w:t>
                  </w:r>
                  <w:r w:rsidRPr="00F47AAA">
                    <w:rPr>
                      <w:rFonts w:hint="eastAsia"/>
                    </w:rPr>
                    <w:t xml:space="preserve"> </w:t>
                  </w:r>
                  <w:r w:rsidR="00697532">
                    <w:rPr>
                      <w:rFonts w:hint="eastAsia"/>
                    </w:rPr>
                    <w:t>성공유무를</w:t>
                  </w:r>
                  <w:r w:rsidRPr="00F47AAA">
                    <w:rPr>
                      <w:rFonts w:hint="eastAsia"/>
                    </w:rPr>
                    <w:t xml:space="preserve"> UI</w:t>
                  </w:r>
                  <w:r w:rsidRPr="00F47AAA">
                    <w:rPr>
                      <w:rFonts w:hint="eastAsia"/>
                    </w:rPr>
                    <w:t>에게</w:t>
                  </w:r>
                  <w:r w:rsidRPr="00F47AAA">
                    <w:rPr>
                      <w:rFonts w:hint="eastAsia"/>
                    </w:rPr>
                    <w:t xml:space="preserve"> </w:t>
                  </w:r>
                  <w:r w:rsidRPr="00F47AAA">
                    <w:rPr>
                      <w:rFonts w:hint="eastAsia"/>
                    </w:rPr>
                    <w:t>알려주는</w:t>
                  </w:r>
                  <w:r w:rsidRPr="00F47AAA">
                    <w:rPr>
                      <w:rFonts w:hint="eastAsia"/>
                    </w:rPr>
                    <w:t xml:space="preserve"> </w:t>
                  </w:r>
                  <w:r w:rsidRPr="00F47AAA">
                    <w:rPr>
                      <w:rFonts w:hint="eastAsia"/>
                    </w:rPr>
                    <w:t>함수</w:t>
                  </w:r>
                  <w:r w:rsidR="00697532">
                    <w:rPr>
                      <w:rFonts w:hint="eastAsia"/>
                    </w:rPr>
                    <w:t>로</w:t>
                  </w:r>
                  <w:r w:rsidR="00697532">
                    <w:rPr>
                      <w:rFonts w:hint="eastAsia"/>
                    </w:rPr>
                    <w:t>,</w:t>
                  </w:r>
                  <w:r w:rsidR="00697532">
                    <w:t xml:space="preserve"> </w:t>
                  </w:r>
                  <w:r w:rsidR="00697532">
                    <w:rPr>
                      <w:rFonts w:hint="eastAsia"/>
                    </w:rPr>
                    <w:t>성공의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r w:rsidR="00697532">
                    <w:rPr>
                      <w:rFonts w:hint="eastAsia"/>
                    </w:rPr>
                    <w:t>유무가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proofErr w:type="spellStart"/>
                  <w:r w:rsidR="00697532">
                    <w:rPr>
                      <w:rFonts w:hint="eastAsia"/>
                    </w:rPr>
                    <w:t>파라미터로</w:t>
                  </w:r>
                  <w:proofErr w:type="spellEnd"/>
                  <w:r w:rsidR="00697532">
                    <w:rPr>
                      <w:rFonts w:hint="eastAsia"/>
                    </w:rPr>
                    <w:t xml:space="preserve"> </w:t>
                  </w:r>
                  <w:r w:rsidR="00697532">
                    <w:rPr>
                      <w:rFonts w:hint="eastAsia"/>
                    </w:rPr>
                    <w:t>전달되어오</w:t>
                  </w:r>
                  <w:r w:rsidR="00C03D8A">
                    <w:rPr>
                      <w:rFonts w:hint="eastAsia"/>
                    </w:rPr>
                    <w:t>면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r w:rsidR="00697532">
                    <w:rPr>
                      <w:rFonts w:hint="eastAsia"/>
                    </w:rPr>
                    <w:t>이</w:t>
                  </w:r>
                  <w:r w:rsidR="00C03D8A">
                    <w:rPr>
                      <w:rFonts w:hint="eastAsia"/>
                    </w:rPr>
                    <w:t>에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r w:rsidR="00697532">
                    <w:rPr>
                      <w:rFonts w:hint="eastAsia"/>
                    </w:rPr>
                    <w:t>해당하는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r w:rsidR="00697532">
                    <w:rPr>
                      <w:rFonts w:hint="eastAsia"/>
                    </w:rPr>
                    <w:t>메시지를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r w:rsidR="00697532">
                    <w:t>UI</w:t>
                  </w:r>
                  <w:r w:rsidR="00697532">
                    <w:rPr>
                      <w:rFonts w:hint="eastAsia"/>
                    </w:rPr>
                    <w:t>의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proofErr w:type="spellStart"/>
                  <w:r w:rsidR="00697532">
                    <w:t>showMessage</w:t>
                  </w:r>
                  <w:proofErr w:type="spellEnd"/>
                  <w:r w:rsidR="00697532">
                    <w:rPr>
                      <w:rFonts w:hint="eastAsia"/>
                    </w:rPr>
                    <w:t>를</w:t>
                  </w:r>
                  <w:r w:rsidR="00697532">
                    <w:rPr>
                      <w:rFonts w:hint="eastAsia"/>
                    </w:rPr>
                    <w:t xml:space="preserve"> </w:t>
                  </w:r>
                  <w:r w:rsidR="00C03D8A">
                    <w:rPr>
                      <w:rFonts w:hint="eastAsia"/>
                    </w:rPr>
                    <w:t>실행한다</w:t>
                  </w:r>
                  <w:r w:rsidR="00C03D8A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D6664D" w:rsidRDefault="00D6664D" w:rsidP="006535D2">
            <w:pPr>
              <w:pStyle w:val="af7"/>
              <w:ind w:firstLine="0"/>
              <w:jc w:val="center"/>
            </w:pPr>
          </w:p>
          <w:p w:rsidR="00D6664D" w:rsidRDefault="00D6664D" w:rsidP="006535D2">
            <w:pPr>
              <w:pStyle w:val="af7"/>
              <w:ind w:firstLine="0"/>
              <w:jc w:val="center"/>
            </w:pPr>
          </w:p>
        </w:tc>
      </w:tr>
    </w:tbl>
    <w:p w:rsidR="008E6510" w:rsidRDefault="008E6510" w:rsidP="008E6510"/>
    <w:p w:rsidR="008E6510" w:rsidRDefault="00834510" w:rsidP="008E6510">
      <w:r>
        <w:br w:type="page"/>
      </w:r>
    </w:p>
    <w:p w:rsidR="008E6510" w:rsidRDefault="00FF0F48" w:rsidP="00FF0F48">
      <w:pPr>
        <w:pStyle w:val="2"/>
        <w:spacing w:before="360" w:after="360"/>
      </w:pPr>
      <w:bookmarkStart w:id="23" w:name="_Toc454184899"/>
      <w:proofErr w:type="spellStart"/>
      <w:proofErr w:type="gramStart"/>
      <w:r>
        <w:rPr>
          <w:rFonts w:hint="eastAsia"/>
        </w:rPr>
        <w:lastRenderedPageBreak/>
        <w:t>patternController</w:t>
      </w:r>
      <w:bookmarkEnd w:id="23"/>
      <w:proofErr w:type="spellEnd"/>
      <w:proofErr w:type="gramEnd"/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FF0F48" w:rsidTr="005D7CEF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FF0F48" w:rsidRPr="00DA1560" w:rsidRDefault="00CB4354" w:rsidP="005D7CEF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patternController</w:t>
            </w:r>
            <w:proofErr w:type="spellEnd"/>
          </w:p>
        </w:tc>
      </w:tr>
      <w:tr w:rsidR="00FF0F48" w:rsidTr="005D7CEF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FF0F48" w:rsidRPr="00DA1560" w:rsidRDefault="00FF0F48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Class Diagram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FF0F48" w:rsidRDefault="00156C91" w:rsidP="005D7CEF">
            <w:pPr>
              <w:pStyle w:val="af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C95FBA0" wp14:editId="79ED7C27">
                  <wp:extent cx="2774806" cy="3104707"/>
                  <wp:effectExtent l="0" t="0" r="6985" b="63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404" cy="3117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F48" w:rsidTr="005D7CEF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FF0F48" w:rsidRPr="00DA1560" w:rsidRDefault="00FF0F48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FF0F48" w:rsidRPr="00A370A6" w:rsidRDefault="00AF4177" w:rsidP="005D7CEF">
            <w:pPr>
              <w:pStyle w:val="af7"/>
              <w:ind w:firstLine="0"/>
            </w:pPr>
            <w:r>
              <w:rPr>
                <w:rFonts w:hint="eastAsia"/>
              </w:rPr>
              <w:t>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패턴화하고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존재하는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입력데이터와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같은지를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비교하는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기능을하는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</w:p>
        </w:tc>
      </w:tr>
      <w:tr w:rsidR="00D171DE" w:rsidTr="005D7CEF">
        <w:tc>
          <w:tcPr>
            <w:tcW w:w="1669" w:type="dxa"/>
            <w:vMerge w:val="restart"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D171DE" w:rsidRDefault="00D171DE" w:rsidP="005D7CEF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D171DE" w:rsidRDefault="00D171DE" w:rsidP="005D7CEF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D171DE" w:rsidRDefault="00D171DE" w:rsidP="005D7CEF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D171DE" w:rsidTr="005D7CEF">
        <w:tc>
          <w:tcPr>
            <w:tcW w:w="1669" w:type="dxa"/>
            <w:vMerge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D171DE" w:rsidRPr="00A370A6" w:rsidRDefault="00D171DE" w:rsidP="005D7CEF">
            <w:pPr>
              <w:pStyle w:val="af7"/>
              <w:ind w:firstLine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383" w:type="dxa"/>
          </w:tcPr>
          <w:p w:rsidR="00D171DE" w:rsidRDefault="00D171DE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mouseX</w:t>
            </w:r>
            <w:proofErr w:type="spellEnd"/>
          </w:p>
        </w:tc>
        <w:tc>
          <w:tcPr>
            <w:tcW w:w="3245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마우스에서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받아온</w:t>
            </w:r>
            <w:r>
              <w:rPr>
                <w:rFonts w:hint="eastAsia"/>
              </w:rPr>
              <w:t xml:space="preserve"> X</w:t>
            </w:r>
            <w:r>
              <w:rPr>
                <w:rFonts w:hint="eastAsia"/>
              </w:rPr>
              <w:t>좌표를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D171DE" w:rsidTr="005D7CEF">
        <w:tc>
          <w:tcPr>
            <w:tcW w:w="1669" w:type="dxa"/>
            <w:vMerge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D171DE" w:rsidRPr="00A370A6" w:rsidRDefault="00D171DE" w:rsidP="005D7CEF">
            <w:pPr>
              <w:pStyle w:val="af7"/>
              <w:ind w:firstLine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383" w:type="dxa"/>
          </w:tcPr>
          <w:p w:rsidR="00D171DE" w:rsidRDefault="00D171DE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mouseX</w:t>
            </w:r>
            <w:proofErr w:type="spellEnd"/>
          </w:p>
        </w:tc>
        <w:tc>
          <w:tcPr>
            <w:tcW w:w="3245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마우스에서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받아온</w:t>
            </w:r>
            <w:r>
              <w:rPr>
                <w:rFonts w:hint="eastAsia"/>
              </w:rPr>
              <w:t xml:space="preserve"> </w:t>
            </w:r>
            <w:r>
              <w:t>Y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좌표를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D171DE" w:rsidTr="005D7CEF">
        <w:tc>
          <w:tcPr>
            <w:tcW w:w="1669" w:type="dxa"/>
            <w:vMerge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D171DE" w:rsidRPr="00A370A6" w:rsidRDefault="00D171DE" w:rsidP="005D7CEF">
            <w:pPr>
              <w:pStyle w:val="af7"/>
              <w:ind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383" w:type="dxa"/>
          </w:tcPr>
          <w:p w:rsidR="00D171DE" w:rsidRDefault="00D171DE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keyboardStroke</w:t>
            </w:r>
            <w:proofErr w:type="spellEnd"/>
          </w:p>
        </w:tc>
        <w:tc>
          <w:tcPr>
            <w:tcW w:w="3245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키보드에서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D171DE" w:rsidTr="005D7CEF">
        <w:tc>
          <w:tcPr>
            <w:tcW w:w="1669" w:type="dxa"/>
            <w:vMerge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D171DE" w:rsidRPr="00A370A6" w:rsidRDefault="00D171DE" w:rsidP="005D7CEF">
            <w:pPr>
              <w:pStyle w:val="af7"/>
              <w:ind w:firstLine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383" w:type="dxa"/>
          </w:tcPr>
          <w:p w:rsidR="00D171DE" w:rsidRDefault="00D171DE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strokeTime</w:t>
            </w:r>
            <w:proofErr w:type="spellEnd"/>
          </w:p>
        </w:tc>
        <w:tc>
          <w:tcPr>
            <w:tcW w:w="3245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키보드의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D171DE" w:rsidTr="005D7CEF">
        <w:tc>
          <w:tcPr>
            <w:tcW w:w="1669" w:type="dxa"/>
            <w:vMerge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D171DE" w:rsidRPr="00A370A6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D171DE" w:rsidRDefault="00D171DE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patternizedData</w:t>
            </w:r>
            <w:proofErr w:type="spellEnd"/>
          </w:p>
        </w:tc>
        <w:tc>
          <w:tcPr>
            <w:tcW w:w="3245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패턴화된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D171DE" w:rsidTr="005D7CEF">
        <w:tc>
          <w:tcPr>
            <w:tcW w:w="1669" w:type="dxa"/>
            <w:vMerge/>
            <w:shd w:val="clear" w:color="auto" w:fill="C6D9F1"/>
            <w:vAlign w:val="center"/>
          </w:tcPr>
          <w:p w:rsidR="00D171DE" w:rsidRPr="00DA1560" w:rsidRDefault="00D171DE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D171DE" w:rsidRDefault="00D171DE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userPattenData</w:t>
            </w:r>
            <w:proofErr w:type="spellEnd"/>
          </w:p>
        </w:tc>
        <w:tc>
          <w:tcPr>
            <w:tcW w:w="3245" w:type="dxa"/>
          </w:tcPr>
          <w:p w:rsidR="00D171DE" w:rsidRDefault="00D171DE" w:rsidP="005D7CEF">
            <w:pPr>
              <w:pStyle w:val="af7"/>
              <w:ind w:firstLine="0"/>
            </w:pP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저장되어있는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</w:t>
            </w:r>
            <w:r>
              <w:rPr>
                <w:rFonts w:hint="eastAsia"/>
              </w:rPr>
              <w:lastRenderedPageBreak/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CB4354" w:rsidTr="005D7CEF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CB4354" w:rsidRPr="00DA1560" w:rsidRDefault="00CB4354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lastRenderedPageBreak/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4354" w:rsidTr="005D7CEF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B4354" w:rsidRDefault="00F060EB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getInput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A09DD" w:rsidP="005D7CEF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유저가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입력장치를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이용해서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들어오는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입력데이터를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위해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255C89">
                    <w:t xml:space="preserve"> </w:t>
                  </w:r>
                  <w:r w:rsidR="00255C89">
                    <w:rPr>
                      <w:rFonts w:hint="eastAsia"/>
                    </w:rPr>
                    <w:t>입력장치를</w:t>
                  </w:r>
                  <w:r w:rsidR="00255C89">
                    <w:rPr>
                      <w:rFonts w:hint="eastAsia"/>
                    </w:rPr>
                    <w:t xml:space="preserve"> </w:t>
                  </w:r>
                  <w:r w:rsidR="00255C89">
                    <w:rPr>
                      <w:rFonts w:hint="eastAsia"/>
                    </w:rPr>
                    <w:t>통해</w:t>
                  </w:r>
                  <w:r w:rsidR="00255C89">
                    <w:rPr>
                      <w:rFonts w:hint="eastAsia"/>
                    </w:rPr>
                    <w:t xml:space="preserve"> </w:t>
                  </w:r>
                  <w:r w:rsidR="00255C89">
                    <w:rPr>
                      <w:rFonts w:hint="eastAsia"/>
                    </w:rPr>
                    <w:t>들어온</w:t>
                  </w:r>
                  <w:r w:rsidR="00255C89">
                    <w:rPr>
                      <w:rFonts w:hint="eastAsia"/>
                    </w:rPr>
                    <w:t xml:space="preserve"> </w:t>
                  </w:r>
                  <w:r w:rsidR="00255C89">
                    <w:rPr>
                      <w:rFonts w:hint="eastAsia"/>
                    </w:rPr>
                    <w:t>데이터들을</w:t>
                  </w:r>
                  <w:r w:rsidR="00255C89">
                    <w:rPr>
                      <w:rFonts w:hint="eastAsia"/>
                    </w:rPr>
                    <w:t xml:space="preserve"> </w:t>
                  </w:r>
                  <w:r w:rsidR="00255C89">
                    <w:rPr>
                      <w:rFonts w:hint="eastAsia"/>
                    </w:rPr>
                    <w:t>각각의</w:t>
                  </w:r>
                  <w:r w:rsidR="00255C89">
                    <w:rPr>
                      <w:rFonts w:hint="eastAsia"/>
                    </w:rPr>
                    <w:t xml:space="preserve"> </w:t>
                  </w:r>
                  <w:r w:rsidR="00255C89">
                    <w:rPr>
                      <w:rFonts w:hint="eastAsia"/>
                    </w:rPr>
                    <w:t>변수에</w:t>
                  </w:r>
                  <w:r w:rsidR="00255C89">
                    <w:rPr>
                      <w:rFonts w:hint="eastAsia"/>
                    </w:rPr>
                    <w:t xml:space="preserve"> </w:t>
                  </w:r>
                  <w:r w:rsidR="00255C89">
                    <w:rPr>
                      <w:rFonts w:hint="eastAsia"/>
                    </w:rPr>
                    <w:t>저장한다</w:t>
                  </w:r>
                  <w:r w:rsidR="00255C89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CB4354" w:rsidRDefault="00CB4354" w:rsidP="005D7CEF">
            <w:pPr>
              <w:pStyle w:val="af7"/>
              <w:ind w:firstLine="0"/>
              <w:jc w:val="center"/>
            </w:pPr>
          </w:p>
        </w:tc>
      </w:tr>
      <w:tr w:rsidR="00CB4354" w:rsidTr="005D7CEF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CB4354" w:rsidRPr="00DA1560" w:rsidRDefault="00CB435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4354" w:rsidTr="005D7CEF">
              <w:trPr>
                <w:trHeight w:val="71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F060EB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t>patternSave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A75D76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입력장치를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통해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들어온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입력데이터를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패턴화한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데이터를</w:t>
                  </w:r>
                  <w:r>
                    <w:rPr>
                      <w:rFonts w:hint="eastAsia"/>
                    </w:rPr>
                    <w:t xml:space="preserve"> </w:t>
                  </w:r>
                  <w:r w:rsidR="00A266BC">
                    <w:t>DB</w:t>
                  </w:r>
                  <w:r w:rsidR="00A266BC">
                    <w:rPr>
                      <w:rFonts w:hint="eastAsia"/>
                    </w:rPr>
                    <w:t>에</w:t>
                  </w:r>
                  <w:r w:rsidR="00A266BC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CB4354" w:rsidRDefault="00CB4354" w:rsidP="005D7CEF">
            <w:pPr>
              <w:pStyle w:val="af7"/>
              <w:ind w:firstLine="0"/>
              <w:jc w:val="center"/>
            </w:pPr>
          </w:p>
        </w:tc>
      </w:tr>
      <w:tr w:rsidR="00CB4354" w:rsidTr="005D7CEF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CB4354" w:rsidRPr="00DA1560" w:rsidRDefault="00CB435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4354" w:rsidTr="005D7CEF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F060EB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getUserPattern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B96514" w:rsidP="005D7CEF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D</w:t>
                  </w:r>
                  <w:r>
                    <w:t>B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기존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데이터를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가져오기위해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9400C8">
                    <w:t xml:space="preserve"> DB</w:t>
                  </w:r>
                  <w:r w:rsidR="009400C8">
                    <w:rPr>
                      <w:rFonts w:hint="eastAsia"/>
                    </w:rPr>
                    <w:t>에</w:t>
                  </w:r>
                  <w:r w:rsidR="009400C8">
                    <w:rPr>
                      <w:rFonts w:hint="eastAsia"/>
                    </w:rPr>
                    <w:t xml:space="preserve"> </w:t>
                  </w:r>
                  <w:r w:rsidR="009400C8">
                    <w:rPr>
                      <w:rFonts w:hint="eastAsia"/>
                    </w:rPr>
                    <w:t>저장된</w:t>
                  </w:r>
                  <w:r w:rsidR="009400C8">
                    <w:rPr>
                      <w:rFonts w:hint="eastAsia"/>
                    </w:rPr>
                    <w:t xml:space="preserve"> </w:t>
                  </w:r>
                  <w:r w:rsidR="009400C8">
                    <w:rPr>
                      <w:rFonts w:hint="eastAsia"/>
                    </w:rPr>
                    <w:t>기존의</w:t>
                  </w:r>
                  <w:r w:rsidR="009400C8">
                    <w:rPr>
                      <w:rFonts w:hint="eastAsia"/>
                    </w:rPr>
                    <w:t xml:space="preserve"> </w:t>
                  </w:r>
                  <w:r w:rsidR="009400C8">
                    <w:rPr>
                      <w:rFonts w:hint="eastAsia"/>
                    </w:rPr>
                    <w:t>유저의</w:t>
                  </w:r>
                  <w:r w:rsidR="009400C8">
                    <w:rPr>
                      <w:rFonts w:hint="eastAsia"/>
                    </w:rPr>
                    <w:t xml:space="preserve"> </w:t>
                  </w:r>
                  <w:r w:rsidR="009400C8">
                    <w:rPr>
                      <w:rFonts w:hint="eastAsia"/>
                    </w:rPr>
                    <w:t>데이터를</w:t>
                  </w:r>
                  <w:r w:rsidR="009400C8">
                    <w:rPr>
                      <w:rFonts w:hint="eastAsia"/>
                    </w:rPr>
                    <w:t xml:space="preserve"> </w:t>
                  </w:r>
                  <w:r w:rsidR="009400C8">
                    <w:rPr>
                      <w:rFonts w:hint="eastAsia"/>
                    </w:rPr>
                    <w:t>가져와서</w:t>
                  </w:r>
                  <w:r w:rsidR="009400C8">
                    <w:rPr>
                      <w:rFonts w:hint="eastAsia"/>
                    </w:rPr>
                    <w:t xml:space="preserve"> </w:t>
                  </w:r>
                  <w:proofErr w:type="spellStart"/>
                  <w:r w:rsidR="009400C8">
                    <w:t>userPatternData</w:t>
                  </w:r>
                  <w:proofErr w:type="spellEnd"/>
                  <w:r w:rsidR="00542BF1">
                    <w:rPr>
                      <w:rFonts w:hint="eastAsia"/>
                    </w:rPr>
                    <w:t xml:space="preserve"> </w:t>
                  </w:r>
                  <w:r w:rsidR="00542BF1">
                    <w:rPr>
                      <w:rFonts w:hint="eastAsia"/>
                    </w:rPr>
                    <w:t>변수에</w:t>
                  </w:r>
                  <w:r w:rsidR="00542BF1">
                    <w:rPr>
                      <w:rFonts w:hint="eastAsia"/>
                    </w:rPr>
                    <w:t xml:space="preserve"> </w:t>
                  </w:r>
                  <w:r w:rsidR="009400C8">
                    <w:rPr>
                      <w:rFonts w:hint="eastAsia"/>
                    </w:rPr>
                    <w:t>저장한다</w:t>
                  </w:r>
                  <w:r w:rsidR="009400C8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CB4354" w:rsidRDefault="00CB4354" w:rsidP="005D7CEF">
            <w:pPr>
              <w:pStyle w:val="af7"/>
              <w:ind w:firstLine="0"/>
              <w:jc w:val="center"/>
            </w:pPr>
          </w:p>
        </w:tc>
      </w:tr>
      <w:tr w:rsidR="00CB4354" w:rsidTr="005D7CEF">
        <w:trPr>
          <w:trHeight w:val="1664"/>
        </w:trPr>
        <w:tc>
          <w:tcPr>
            <w:tcW w:w="1669" w:type="dxa"/>
            <w:vMerge/>
            <w:shd w:val="clear" w:color="auto" w:fill="C6D9F1"/>
            <w:vAlign w:val="center"/>
          </w:tcPr>
          <w:p w:rsidR="00CB4354" w:rsidRPr="00DA1560" w:rsidRDefault="00CB435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89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4354" w:rsidTr="005D7CEF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F060EB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patternCompare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8E0045" w:rsidP="005D7CEF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입력받은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입력데이터와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패턴데이터가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일치하는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C637D6">
                    <w:t xml:space="preserve"> </w:t>
                  </w:r>
                  <w:r w:rsidR="00C637D6">
                    <w:rPr>
                      <w:rFonts w:hint="eastAsia"/>
                    </w:rPr>
                    <w:t>두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데이터가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일치한다면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proofErr w:type="spellStart"/>
                  <w:r w:rsidR="00C637D6">
                    <w:t>changeStatus</w:t>
                  </w:r>
                  <w:proofErr w:type="spellEnd"/>
                  <w:r w:rsidR="00C637D6">
                    <w:t xml:space="preserve"> </w:t>
                  </w:r>
                  <w:r w:rsidR="00C637D6">
                    <w:rPr>
                      <w:rFonts w:hint="eastAsia"/>
                    </w:rPr>
                    <w:t>함수의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proofErr w:type="spellStart"/>
                  <w:r w:rsidR="00C637D6">
                    <w:rPr>
                      <w:rFonts w:hint="eastAsia"/>
                    </w:rPr>
                    <w:t>파라미터를</w:t>
                  </w:r>
                  <w:proofErr w:type="spellEnd"/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t>true</w:t>
                  </w:r>
                  <w:r w:rsidR="00C637D6">
                    <w:rPr>
                      <w:rFonts w:hint="eastAsia"/>
                    </w:rPr>
                    <w:t>로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넣어서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실행하고</w:t>
                  </w:r>
                  <w:r w:rsidR="00C637D6">
                    <w:rPr>
                      <w:rFonts w:hint="eastAsia"/>
                    </w:rPr>
                    <w:t>,</w:t>
                  </w:r>
                  <w:r w:rsidR="00C637D6">
                    <w:t xml:space="preserve"> </w:t>
                  </w:r>
                  <w:r w:rsidR="00C637D6">
                    <w:rPr>
                      <w:rFonts w:hint="eastAsia"/>
                    </w:rPr>
                    <w:t>그렇지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않으면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proofErr w:type="spellStart"/>
                  <w:r w:rsidR="00C637D6">
                    <w:rPr>
                      <w:rFonts w:hint="eastAsia"/>
                    </w:rPr>
                    <w:t>파라미터를</w:t>
                  </w:r>
                  <w:proofErr w:type="spellEnd"/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t>false</w:t>
                  </w:r>
                  <w:r w:rsidR="00C637D6">
                    <w:rPr>
                      <w:rFonts w:hint="eastAsia"/>
                    </w:rPr>
                    <w:t>로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넣어서</w:t>
                  </w:r>
                  <w:r w:rsidR="00C637D6">
                    <w:rPr>
                      <w:rFonts w:hint="eastAsia"/>
                    </w:rPr>
                    <w:t xml:space="preserve"> </w:t>
                  </w:r>
                  <w:r w:rsidR="00C637D6">
                    <w:rPr>
                      <w:rFonts w:hint="eastAsia"/>
                    </w:rPr>
                    <w:t>실행한다</w:t>
                  </w:r>
                  <w:r w:rsidR="00C637D6">
                    <w:rPr>
                      <w:rFonts w:hint="eastAsia"/>
                    </w:rPr>
                    <w:t xml:space="preserve">. </w:t>
                  </w:r>
                </w:p>
              </w:tc>
            </w:tr>
          </w:tbl>
          <w:p w:rsidR="00CB4354" w:rsidRDefault="00CB4354" w:rsidP="005D7CEF">
            <w:pPr>
              <w:pStyle w:val="af7"/>
              <w:ind w:firstLine="0"/>
              <w:jc w:val="center"/>
            </w:pPr>
          </w:p>
        </w:tc>
      </w:tr>
      <w:tr w:rsidR="00CB4354" w:rsidTr="00CB4354">
        <w:trPr>
          <w:trHeight w:val="671"/>
        </w:trPr>
        <w:tc>
          <w:tcPr>
            <w:tcW w:w="1669" w:type="dxa"/>
            <w:vMerge/>
            <w:shd w:val="clear" w:color="auto" w:fill="C6D9F1"/>
            <w:vAlign w:val="center"/>
          </w:tcPr>
          <w:p w:rsidR="00CB4354" w:rsidRPr="00DA1560" w:rsidRDefault="00CB435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tblpY="-75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4354" w:rsidTr="005D7CEF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F060EB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changeStatus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7B6948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boolean</w:t>
                  </w:r>
                  <w:proofErr w:type="spellEnd"/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7B6948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state</w:t>
                  </w:r>
                </w:p>
              </w:tc>
            </w:tr>
            <w:tr w:rsidR="00CB4354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052CEA" w:rsidP="005D7CEF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MainController</w:t>
                  </w:r>
                  <w:proofErr w:type="spellEnd"/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비교결과를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보내주는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>
                    <w:t xml:space="preserve"> </w:t>
                  </w:r>
                  <w:r w:rsidR="00AB6350">
                    <w:rPr>
                      <w:rFonts w:hint="eastAsia"/>
                    </w:rPr>
                    <w:t>일치했을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rPr>
                      <w:rFonts w:hint="eastAsia"/>
                    </w:rPr>
                    <w:t>때는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t>parameter</w:t>
                  </w:r>
                  <w:r w:rsidR="00AB6350">
                    <w:rPr>
                      <w:rFonts w:hint="eastAsia"/>
                    </w:rPr>
                    <w:t>가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t>true</w:t>
                  </w:r>
                  <w:r w:rsidR="00AB6350">
                    <w:rPr>
                      <w:rFonts w:hint="eastAsia"/>
                    </w:rPr>
                    <w:t>로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proofErr w:type="spellStart"/>
                  <w:r w:rsidR="00AB6350">
                    <w:rPr>
                      <w:rFonts w:hint="eastAsia"/>
                    </w:rPr>
                    <w:t>들어오게되고</w:t>
                  </w:r>
                  <w:proofErr w:type="spellEnd"/>
                  <w:r w:rsidR="00AB6350">
                    <w:rPr>
                      <w:rFonts w:hint="eastAsia"/>
                    </w:rPr>
                    <w:t>,</w:t>
                  </w:r>
                  <w:r w:rsidR="00AB6350">
                    <w:t xml:space="preserve"> </w:t>
                  </w:r>
                  <w:r w:rsidR="00AB6350">
                    <w:rPr>
                      <w:rFonts w:hint="eastAsia"/>
                    </w:rPr>
                    <w:t>불일치했을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rPr>
                      <w:rFonts w:hint="eastAsia"/>
                    </w:rPr>
                    <w:t>때는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t>parameter</w:t>
                  </w:r>
                  <w:r w:rsidR="00AB6350">
                    <w:rPr>
                      <w:rFonts w:hint="eastAsia"/>
                    </w:rPr>
                    <w:t>가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t>false</w:t>
                  </w:r>
                  <w:r w:rsidR="00AB6350">
                    <w:rPr>
                      <w:rFonts w:hint="eastAsia"/>
                    </w:rPr>
                    <w:t>로</w:t>
                  </w:r>
                  <w:r w:rsidR="00AB6350">
                    <w:rPr>
                      <w:rFonts w:hint="eastAsia"/>
                    </w:rPr>
                    <w:t xml:space="preserve"> </w:t>
                  </w:r>
                  <w:r w:rsidR="00AB6350">
                    <w:rPr>
                      <w:rFonts w:hint="eastAsia"/>
                    </w:rPr>
                    <w:t>들어온다</w:t>
                  </w:r>
                  <w:r w:rsidR="00AB6350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CB4354" w:rsidRDefault="00CB4354" w:rsidP="005D7CEF">
            <w:pPr>
              <w:pStyle w:val="af7"/>
              <w:ind w:firstLine="0"/>
              <w:jc w:val="center"/>
            </w:pPr>
          </w:p>
        </w:tc>
      </w:tr>
      <w:tr w:rsidR="00CB4354" w:rsidTr="005D7CEF">
        <w:trPr>
          <w:trHeight w:val="671"/>
        </w:trPr>
        <w:tc>
          <w:tcPr>
            <w:tcW w:w="1669" w:type="dxa"/>
            <w:vMerge/>
            <w:shd w:val="clear" w:color="auto" w:fill="C6D9F1"/>
            <w:vAlign w:val="center"/>
          </w:tcPr>
          <w:p w:rsidR="00CB4354" w:rsidRPr="00DA1560" w:rsidRDefault="00CB435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tblpY="-75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CB4354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4354" w:rsidTr="006535D2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F060EB" w:rsidP="00CB4354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patternize</w:t>
                  </w:r>
                  <w:proofErr w:type="spellEnd"/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B4354" w:rsidTr="006535D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4354" w:rsidRDefault="00CB4354" w:rsidP="00CB4354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4354" w:rsidRDefault="00A00070" w:rsidP="00CB4354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들어온</w:t>
                  </w:r>
                  <w:r>
                    <w:rPr>
                      <w:rFonts w:hint="eastAsia"/>
                    </w:rPr>
                    <w:t xml:space="preserve"> </w:t>
                  </w:r>
                  <w:r w:rsidR="007F039F">
                    <w:rPr>
                      <w:rFonts w:hint="eastAsia"/>
                    </w:rPr>
                    <w:t>입력데이터들을</w:t>
                  </w:r>
                  <w:r w:rsidR="007F039F">
                    <w:rPr>
                      <w:rFonts w:hint="eastAsia"/>
                    </w:rPr>
                    <w:t xml:space="preserve"> </w:t>
                  </w:r>
                  <w:r w:rsidR="007F039F">
                    <w:rPr>
                      <w:rFonts w:hint="eastAsia"/>
                    </w:rPr>
                    <w:t>패턴화할</w:t>
                  </w:r>
                  <w:r w:rsidR="007F039F">
                    <w:rPr>
                      <w:rFonts w:hint="eastAsia"/>
                    </w:rPr>
                    <w:t xml:space="preserve"> </w:t>
                  </w:r>
                  <w:r w:rsidR="007F039F">
                    <w:rPr>
                      <w:rFonts w:hint="eastAsia"/>
                    </w:rPr>
                    <w:t>때</w:t>
                  </w:r>
                  <w:r w:rsidR="007F039F">
                    <w:rPr>
                      <w:rFonts w:hint="eastAsia"/>
                    </w:rPr>
                    <w:t xml:space="preserve"> </w:t>
                  </w:r>
                  <w:r w:rsidR="00F22548"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CB4354" w:rsidRDefault="00CB4354" w:rsidP="005D7CEF">
            <w:pPr>
              <w:pStyle w:val="af7"/>
              <w:ind w:firstLine="0"/>
              <w:jc w:val="center"/>
            </w:pPr>
          </w:p>
        </w:tc>
      </w:tr>
    </w:tbl>
    <w:p w:rsidR="00FF0F48" w:rsidRDefault="00FF0F48" w:rsidP="00FF0F48"/>
    <w:p w:rsidR="00FF0F48" w:rsidRDefault="00834510" w:rsidP="00FF0F48">
      <w:r>
        <w:br w:type="page"/>
      </w:r>
    </w:p>
    <w:p w:rsidR="00FF0F48" w:rsidRDefault="00FF0F48" w:rsidP="00FF0F48">
      <w:pPr>
        <w:pStyle w:val="2"/>
        <w:spacing w:before="360" w:after="360"/>
      </w:pPr>
      <w:bookmarkStart w:id="24" w:name="_Toc454184900"/>
      <w:proofErr w:type="spellStart"/>
      <w:proofErr w:type="gramStart"/>
      <w:r>
        <w:rPr>
          <w:rFonts w:hint="eastAsia"/>
        </w:rPr>
        <w:lastRenderedPageBreak/>
        <w:t>lockController</w:t>
      </w:r>
      <w:bookmarkEnd w:id="24"/>
      <w:proofErr w:type="spellEnd"/>
      <w:proofErr w:type="gramEnd"/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FF0F48" w:rsidTr="005D7CEF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FF0F48" w:rsidRPr="00DA1560" w:rsidRDefault="00FF0F48" w:rsidP="00A65016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 w:rsidRPr="00DA1560">
              <w:rPr>
                <w:b/>
                <w:sz w:val="26"/>
                <w:szCs w:val="26"/>
              </w:rPr>
              <w:t>[</w:t>
            </w:r>
            <w:proofErr w:type="spellStart"/>
            <w:r w:rsidR="00F104C3">
              <w:rPr>
                <w:rFonts w:hint="eastAsia"/>
                <w:b/>
                <w:sz w:val="26"/>
                <w:szCs w:val="26"/>
              </w:rPr>
              <w:t>lockController</w:t>
            </w:r>
            <w:proofErr w:type="spellEnd"/>
            <w:r w:rsidRPr="00DA1560">
              <w:rPr>
                <w:b/>
                <w:sz w:val="26"/>
                <w:szCs w:val="26"/>
              </w:rPr>
              <w:t>]</w:t>
            </w:r>
          </w:p>
        </w:tc>
      </w:tr>
      <w:tr w:rsidR="00FF0F48" w:rsidTr="005D7CEF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FF0F48" w:rsidRPr="00DA1560" w:rsidRDefault="00FF0F48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Class Diagram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FF0F48" w:rsidRDefault="00A67AE2" w:rsidP="005D7CEF">
            <w:pPr>
              <w:pStyle w:val="af7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D01BCEE" wp14:editId="4BC5E343">
                  <wp:extent cx="3263518" cy="2115879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763" cy="212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F48" w:rsidTr="005D7CEF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FF0F48" w:rsidRPr="00DA1560" w:rsidRDefault="00FF0F48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FF0F48" w:rsidRPr="00A370A6" w:rsidRDefault="00040CC6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잠금화면을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  <w:r w:rsidR="00BD1114">
              <w:t xml:space="preserve"> </w:t>
            </w:r>
            <w:proofErr w:type="spellStart"/>
            <w:r w:rsidR="00BD1114">
              <w:rPr>
                <w:rFonts w:hint="eastAsia"/>
              </w:rPr>
              <w:t>잠금화면을</w:t>
            </w:r>
            <w:proofErr w:type="spellEnd"/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띄어주는</w:t>
            </w:r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역할을</w:t>
            </w:r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하며</w:t>
            </w:r>
            <w:r w:rsidR="00BD1114">
              <w:rPr>
                <w:rFonts w:hint="eastAsia"/>
              </w:rPr>
              <w:t>,</w:t>
            </w:r>
            <w:r w:rsidR="00BD1114">
              <w:t xml:space="preserve"> </w:t>
            </w:r>
            <w:proofErr w:type="spellStart"/>
            <w:r w:rsidR="00BD1114">
              <w:rPr>
                <w:rFonts w:hint="eastAsia"/>
              </w:rPr>
              <w:t>핀번호가</w:t>
            </w:r>
            <w:proofErr w:type="spellEnd"/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입력되면</w:t>
            </w:r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저장되어있던</w:t>
            </w:r>
            <w:r w:rsidR="00BD1114">
              <w:rPr>
                <w:rFonts w:hint="eastAsia"/>
              </w:rPr>
              <w:t xml:space="preserve"> </w:t>
            </w:r>
            <w:proofErr w:type="spellStart"/>
            <w:r w:rsidR="00BD1114">
              <w:rPr>
                <w:rFonts w:hint="eastAsia"/>
              </w:rPr>
              <w:t>핀번호와</w:t>
            </w:r>
            <w:proofErr w:type="spellEnd"/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비교하여</w:t>
            </w:r>
            <w:r w:rsidR="00BD1114">
              <w:rPr>
                <w:rFonts w:hint="eastAsia"/>
              </w:rPr>
              <w:t xml:space="preserve"> </w:t>
            </w:r>
            <w:proofErr w:type="spellStart"/>
            <w:r w:rsidR="00BD1114">
              <w:rPr>
                <w:rFonts w:hint="eastAsia"/>
              </w:rPr>
              <w:t>잠금해체</w:t>
            </w:r>
            <w:proofErr w:type="spellEnd"/>
            <w:r w:rsidR="006455CB">
              <w:rPr>
                <w:rFonts w:hint="eastAsia"/>
              </w:rPr>
              <w:t xml:space="preserve"> </w:t>
            </w:r>
            <w:r w:rsidR="006455CB">
              <w:rPr>
                <w:rFonts w:hint="eastAsia"/>
              </w:rPr>
              <w:t>여부</w:t>
            </w:r>
            <w:r w:rsidR="00BD1114">
              <w:rPr>
                <w:rFonts w:hint="eastAsia"/>
              </w:rPr>
              <w:t>를</w:t>
            </w:r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결정하는</w:t>
            </w:r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기능을</w:t>
            </w:r>
            <w:r w:rsidR="00BD1114">
              <w:rPr>
                <w:rFonts w:hint="eastAsia"/>
              </w:rPr>
              <w:t xml:space="preserve"> </w:t>
            </w:r>
            <w:r w:rsidR="00BD1114">
              <w:rPr>
                <w:rFonts w:hint="eastAsia"/>
              </w:rPr>
              <w:t>한다</w:t>
            </w:r>
            <w:r w:rsidR="00BD1114">
              <w:rPr>
                <w:rFonts w:hint="eastAsia"/>
              </w:rPr>
              <w:t>.</w:t>
            </w:r>
          </w:p>
        </w:tc>
      </w:tr>
      <w:tr w:rsidR="00E82A44" w:rsidTr="005D7CEF">
        <w:tc>
          <w:tcPr>
            <w:tcW w:w="1669" w:type="dxa"/>
            <w:vMerge w:val="restart"/>
            <w:shd w:val="clear" w:color="auto" w:fill="C6D9F1"/>
            <w:vAlign w:val="center"/>
          </w:tcPr>
          <w:p w:rsidR="00E82A44" w:rsidRPr="00DA1560" w:rsidRDefault="00E82A44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E82A44" w:rsidRDefault="00E82A44" w:rsidP="005D7CEF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E82A44" w:rsidRDefault="00E82A44" w:rsidP="005D7CEF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E82A44" w:rsidRDefault="00E82A44" w:rsidP="005D7CEF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E82A44" w:rsidTr="005D7CEF">
        <w:tc>
          <w:tcPr>
            <w:tcW w:w="1669" w:type="dxa"/>
            <w:vMerge/>
            <w:shd w:val="clear" w:color="auto" w:fill="C6D9F1"/>
            <w:vAlign w:val="center"/>
          </w:tcPr>
          <w:p w:rsidR="00E82A44" w:rsidRPr="00DA1560" w:rsidRDefault="00E82A4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E82A44" w:rsidRPr="00A370A6" w:rsidRDefault="00E82A44" w:rsidP="005D7CEF">
            <w:pPr>
              <w:pStyle w:val="af7"/>
              <w:ind w:firstLine="0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1383" w:type="dxa"/>
          </w:tcPr>
          <w:p w:rsidR="00E82A44" w:rsidRDefault="00E82A44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inputPinNum</w:t>
            </w:r>
            <w:proofErr w:type="spellEnd"/>
          </w:p>
        </w:tc>
        <w:tc>
          <w:tcPr>
            <w:tcW w:w="3245" w:type="dxa"/>
          </w:tcPr>
          <w:p w:rsidR="00E82A44" w:rsidRDefault="00871C75" w:rsidP="005D7CEF">
            <w:pPr>
              <w:pStyle w:val="af7"/>
              <w:ind w:firstLine="0"/>
            </w:pPr>
            <w:r>
              <w:rPr>
                <w:rFonts w:hint="eastAsia"/>
              </w:rPr>
              <w:t>유저에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핀번호를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E82A44" w:rsidTr="005D7CEF">
        <w:tc>
          <w:tcPr>
            <w:tcW w:w="1669" w:type="dxa"/>
            <w:vMerge/>
            <w:shd w:val="clear" w:color="auto" w:fill="C6D9F1"/>
            <w:vAlign w:val="center"/>
          </w:tcPr>
          <w:p w:rsidR="00E82A44" w:rsidRPr="00DA1560" w:rsidRDefault="00E82A44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E82A44" w:rsidRPr="00A370A6" w:rsidRDefault="00E82A44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383" w:type="dxa"/>
          </w:tcPr>
          <w:p w:rsidR="00E82A44" w:rsidRDefault="00E82A44" w:rsidP="005D7CEF">
            <w:pPr>
              <w:pStyle w:val="af7"/>
              <w:ind w:firstLine="0"/>
            </w:pPr>
            <w:proofErr w:type="spellStart"/>
            <w:r>
              <w:rPr>
                <w:rFonts w:hint="eastAsia"/>
              </w:rPr>
              <w:t>userPinNum</w:t>
            </w:r>
            <w:proofErr w:type="spellEnd"/>
          </w:p>
        </w:tc>
        <w:tc>
          <w:tcPr>
            <w:tcW w:w="3245" w:type="dxa"/>
          </w:tcPr>
          <w:p w:rsidR="00E82A44" w:rsidRDefault="0008041A" w:rsidP="005D7CEF">
            <w:pPr>
              <w:pStyle w:val="af7"/>
              <w:ind w:firstLine="0"/>
            </w:pPr>
            <w:r>
              <w:rPr>
                <w:rFonts w:hint="eastAsia"/>
              </w:rPr>
              <w:t>기존에</w:t>
            </w:r>
            <w:r>
              <w:rPr>
                <w:rFonts w:hint="eastAsia"/>
              </w:rPr>
              <w:t xml:space="preserve"> DB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저장되어있던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핀번호를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FF0F48" w:rsidTr="005D7CEF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FF0F48" w:rsidRPr="00DA1560" w:rsidRDefault="00FF0F48" w:rsidP="005D7CEF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F0F48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F0F48" w:rsidTr="005D7CEF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F0F48" w:rsidRDefault="007A175E" w:rsidP="005D7CEF">
                  <w:pPr>
                    <w:pStyle w:val="af7"/>
                    <w:ind w:firstLine="0"/>
                    <w:jc w:val="center"/>
                  </w:pPr>
                  <w:r>
                    <w:t>Boolean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F0F48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comparePin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7A175E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7A175E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pinNum</w:t>
                  </w:r>
                  <w:proofErr w:type="spellEnd"/>
                </w:p>
              </w:tc>
            </w:tr>
            <w:tr w:rsidR="00FF0F48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B93933" w:rsidP="00B93933">
                  <w:pPr>
                    <w:pStyle w:val="af7"/>
                    <w:ind w:firstLine="0"/>
                    <w:jc w:val="left"/>
                  </w:pPr>
                  <w:proofErr w:type="spellStart"/>
                  <w:r>
                    <w:rPr>
                      <w:rFonts w:hint="eastAsia"/>
                    </w:rPr>
                    <w:t>inputPinNum</w:t>
                  </w:r>
                  <w:proofErr w:type="spellEnd"/>
                  <w:r>
                    <w:rPr>
                      <w:rFonts w:hint="eastAsia"/>
                    </w:rPr>
                    <w:t>과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userPinNum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비교하는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CD2082">
                    <w:t xml:space="preserve"> </w:t>
                  </w:r>
                  <w:r w:rsidR="00CD2082">
                    <w:rPr>
                      <w:rFonts w:hint="eastAsia"/>
                    </w:rPr>
                    <w:t>두</w:t>
                  </w:r>
                  <w:r w:rsidR="00CD2082">
                    <w:rPr>
                      <w:rFonts w:hint="eastAsia"/>
                    </w:rPr>
                    <w:t xml:space="preserve"> </w:t>
                  </w:r>
                  <w:r w:rsidR="00CD2082">
                    <w:rPr>
                      <w:rFonts w:hint="eastAsia"/>
                    </w:rPr>
                    <w:t>숫자가</w:t>
                  </w:r>
                  <w:r w:rsidR="00CD2082">
                    <w:rPr>
                      <w:rFonts w:hint="eastAsia"/>
                    </w:rPr>
                    <w:t xml:space="preserve"> </w:t>
                  </w:r>
                  <w:r w:rsidR="00CD2082">
                    <w:rPr>
                      <w:rFonts w:hint="eastAsia"/>
                    </w:rPr>
                    <w:t>일치하면</w:t>
                  </w:r>
                  <w:r w:rsidR="00CD2082">
                    <w:rPr>
                      <w:rFonts w:hint="eastAsia"/>
                    </w:rPr>
                    <w:t xml:space="preserve"> </w:t>
                  </w:r>
                  <w:r w:rsidR="00CD2082">
                    <w:t>true</w:t>
                  </w:r>
                  <w:r w:rsidR="00CD2082">
                    <w:rPr>
                      <w:rFonts w:hint="eastAsia"/>
                    </w:rPr>
                    <w:t>를</w:t>
                  </w:r>
                  <w:r w:rsidR="00CD2082">
                    <w:rPr>
                      <w:rFonts w:hint="eastAsia"/>
                    </w:rPr>
                    <w:t xml:space="preserve">, </w:t>
                  </w:r>
                  <w:proofErr w:type="spellStart"/>
                  <w:r w:rsidR="00CD2082">
                    <w:rPr>
                      <w:rFonts w:hint="eastAsia"/>
                    </w:rPr>
                    <w:t>일치하지않으면</w:t>
                  </w:r>
                  <w:proofErr w:type="spellEnd"/>
                  <w:r w:rsidR="00CD2082">
                    <w:rPr>
                      <w:rFonts w:hint="eastAsia"/>
                    </w:rPr>
                    <w:t xml:space="preserve"> </w:t>
                  </w:r>
                  <w:r w:rsidR="00CD2082">
                    <w:t>false</w:t>
                  </w:r>
                  <w:r w:rsidR="00CD2082">
                    <w:rPr>
                      <w:rFonts w:hint="eastAsia"/>
                    </w:rPr>
                    <w:t>를</w:t>
                  </w:r>
                  <w:r w:rsidR="00CD2082">
                    <w:rPr>
                      <w:rFonts w:hint="eastAsia"/>
                    </w:rPr>
                    <w:t xml:space="preserve"> </w:t>
                  </w:r>
                  <w:proofErr w:type="spellStart"/>
                  <w:r w:rsidR="00CD2082">
                    <w:rPr>
                      <w:rFonts w:hint="eastAsia"/>
                    </w:rPr>
                    <w:t>리턴한다</w:t>
                  </w:r>
                  <w:proofErr w:type="spellEnd"/>
                  <w:r w:rsidR="00CD2082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FF0F48" w:rsidRDefault="00FF0F48" w:rsidP="005D7CEF">
            <w:pPr>
              <w:pStyle w:val="af7"/>
              <w:ind w:firstLine="0"/>
              <w:jc w:val="center"/>
            </w:pPr>
          </w:p>
        </w:tc>
      </w:tr>
      <w:tr w:rsidR="00FF0F48" w:rsidTr="005D7CEF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FF0F48" w:rsidRPr="00DA1560" w:rsidRDefault="00FF0F48" w:rsidP="005D7CEF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F0F48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F0F48" w:rsidTr="005D7CEF">
              <w:trPr>
                <w:trHeight w:val="71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72446C" w:rsidP="005D7CE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void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CB4354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getUserPinNum</w:t>
                  </w:r>
                  <w:proofErr w:type="spellEnd"/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7A175E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int</w:t>
                  </w:r>
                  <w:proofErr w:type="spellEnd"/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7A175E" w:rsidP="005D7CEF">
                  <w:pPr>
                    <w:pStyle w:val="af7"/>
                    <w:ind w:firstLine="0"/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pinNum</w:t>
                  </w:r>
                  <w:proofErr w:type="spellEnd"/>
                </w:p>
              </w:tc>
            </w:tr>
            <w:tr w:rsidR="00FF0F48" w:rsidTr="005D7CEF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F0F48" w:rsidRDefault="00FF0F48" w:rsidP="005D7CE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F0F48" w:rsidRDefault="004D6390" w:rsidP="005D7CEF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DB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저장되어있는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기존의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유저의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핀번호를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가져와서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t>userPinNum</w:t>
                  </w:r>
                  <w:proofErr w:type="spellEnd"/>
                  <w:r>
                    <w:t xml:space="preserve"> </w:t>
                  </w:r>
                  <w:r>
                    <w:rPr>
                      <w:rFonts w:hint="eastAsia"/>
                    </w:rPr>
                    <w:t>변수에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:rsidR="00FF0F48" w:rsidRDefault="00FF0F48" w:rsidP="005D7CEF">
            <w:pPr>
              <w:pStyle w:val="af7"/>
              <w:ind w:firstLine="0"/>
              <w:jc w:val="center"/>
            </w:pPr>
          </w:p>
        </w:tc>
      </w:tr>
    </w:tbl>
    <w:p w:rsidR="00FF0F48" w:rsidRPr="00FF0F48" w:rsidRDefault="00FF0F48" w:rsidP="00FF0F48"/>
    <w:sectPr w:rsidR="00FF0F48" w:rsidRPr="00FF0F48" w:rsidSect="000659A9">
      <w:headerReference w:type="default" r:id="rId22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4412" w:rsidRDefault="00744412">
      <w:r>
        <w:separator/>
      </w:r>
    </w:p>
  </w:endnote>
  <w:endnote w:type="continuationSeparator" w:id="0">
    <w:p w:rsidR="00744412" w:rsidRDefault="00744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5D2" w:rsidRDefault="006535D2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 w:rsidR="00C46943">
      <w:rPr>
        <w:rStyle w:val="a6"/>
        <w:rFonts w:ascii="Arial" w:hAnsi="Arial" w:cs="Arial"/>
        <w:noProof/>
      </w:rPr>
      <w:t>25</w:t>
    </w:r>
    <w:r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4412" w:rsidRDefault="00744412">
      <w:r>
        <w:separator/>
      </w:r>
    </w:p>
  </w:footnote>
  <w:footnote w:type="continuationSeparator" w:id="0">
    <w:p w:rsidR="00744412" w:rsidRDefault="007444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35D2" w:rsidRDefault="006535D2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1E0" w:firstRow="1" w:lastRow="1" w:firstColumn="1" w:lastColumn="1" w:noHBand="0" w:noVBand="0"/>
    </w:tblPr>
    <w:tblGrid>
      <w:gridCol w:w="2832"/>
      <w:gridCol w:w="1144"/>
      <w:gridCol w:w="4528"/>
    </w:tblGrid>
    <w:tr w:rsidR="006535D2" w:rsidTr="008D354C">
      <w:tc>
        <w:tcPr>
          <w:tcW w:w="2900" w:type="dxa"/>
          <w:shd w:val="clear" w:color="auto" w:fill="auto"/>
        </w:tcPr>
        <w:p w:rsidR="006535D2" w:rsidRDefault="006535D2">
          <w:pPr>
            <w:pStyle w:val="a4"/>
          </w:pPr>
        </w:p>
      </w:tc>
      <w:tc>
        <w:tcPr>
          <w:tcW w:w="1168" w:type="dxa"/>
          <w:shd w:val="clear" w:color="auto" w:fill="auto"/>
        </w:tcPr>
        <w:p w:rsidR="006535D2" w:rsidRDefault="006535D2">
          <w:pPr>
            <w:pStyle w:val="a4"/>
          </w:pPr>
        </w:p>
      </w:tc>
      <w:tc>
        <w:tcPr>
          <w:tcW w:w="4634" w:type="dxa"/>
          <w:shd w:val="clear" w:color="auto" w:fill="auto"/>
        </w:tcPr>
        <w:p w:rsidR="006535D2" w:rsidRDefault="006535D2" w:rsidP="00F0187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>
            <w:t>1</w:t>
          </w:r>
        </w:p>
      </w:tc>
    </w:tr>
  </w:tbl>
  <w:p w:rsidR="006535D2" w:rsidRDefault="006535D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4" w15:restartNumberingAfterBreak="0">
    <w:nsid w:val="18DC6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8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5" w15:restartNumberingAfterBreak="0">
    <w:nsid w:val="544B05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7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8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0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2127"/>
        </w:tabs>
        <w:ind w:left="212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18"/>
  </w:num>
  <w:num w:numId="4">
    <w:abstractNumId w:val="10"/>
  </w:num>
  <w:num w:numId="5">
    <w:abstractNumId w:val="12"/>
  </w:num>
  <w:num w:numId="6">
    <w:abstractNumId w:val="13"/>
  </w:num>
  <w:num w:numId="7">
    <w:abstractNumId w:val="6"/>
  </w:num>
  <w:num w:numId="8">
    <w:abstractNumId w:val="20"/>
  </w:num>
  <w:num w:numId="9">
    <w:abstractNumId w:val="25"/>
  </w:num>
  <w:num w:numId="10">
    <w:abstractNumId w:val="22"/>
  </w:num>
  <w:num w:numId="11">
    <w:abstractNumId w:val="17"/>
  </w:num>
  <w:num w:numId="12">
    <w:abstractNumId w:val="16"/>
  </w:num>
  <w:num w:numId="13">
    <w:abstractNumId w:val="22"/>
    <w:lvlOverride w:ilvl="0">
      <w:startOverride w:val="1"/>
    </w:lvlOverride>
  </w:num>
  <w:num w:numId="14">
    <w:abstractNumId w:val="11"/>
  </w:num>
  <w:num w:numId="15">
    <w:abstractNumId w:val="21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9"/>
  </w:num>
  <w:num w:numId="19">
    <w:abstractNumId w:val="3"/>
  </w:num>
  <w:num w:numId="20">
    <w:abstractNumId w:val="24"/>
  </w:num>
  <w:num w:numId="21">
    <w:abstractNumId w:val="22"/>
    <w:lvlOverride w:ilvl="0">
      <w:startOverride w:val="1"/>
    </w:lvlOverride>
  </w:num>
  <w:num w:numId="22">
    <w:abstractNumId w:val="7"/>
  </w:num>
  <w:num w:numId="23">
    <w:abstractNumId w:val="19"/>
  </w:num>
  <w:num w:numId="24">
    <w:abstractNumId w:val="22"/>
    <w:lvlOverride w:ilvl="0">
      <w:startOverride w:val="1"/>
    </w:lvlOverride>
  </w:num>
  <w:num w:numId="25">
    <w:abstractNumId w:val="8"/>
  </w:num>
  <w:num w:numId="26">
    <w:abstractNumId w:val="2"/>
  </w:num>
  <w:num w:numId="27">
    <w:abstractNumId w:val="14"/>
  </w:num>
  <w:num w:numId="28">
    <w:abstractNumId w:val="0"/>
  </w:num>
  <w:num w:numId="29">
    <w:abstractNumId w:val="1"/>
  </w:num>
  <w:num w:numId="30">
    <w:abstractNumId w:val="4"/>
  </w:num>
  <w:num w:numId="31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9BA"/>
    <w:rsid w:val="00006A51"/>
    <w:rsid w:val="000165E7"/>
    <w:rsid w:val="00021AF0"/>
    <w:rsid w:val="0002339F"/>
    <w:rsid w:val="00032A93"/>
    <w:rsid w:val="00034F9E"/>
    <w:rsid w:val="0003526C"/>
    <w:rsid w:val="00035322"/>
    <w:rsid w:val="00040CC6"/>
    <w:rsid w:val="00042F9F"/>
    <w:rsid w:val="00045FD2"/>
    <w:rsid w:val="00052CEA"/>
    <w:rsid w:val="0005460C"/>
    <w:rsid w:val="000659A9"/>
    <w:rsid w:val="00074208"/>
    <w:rsid w:val="000751B7"/>
    <w:rsid w:val="00075B8F"/>
    <w:rsid w:val="0008041A"/>
    <w:rsid w:val="00081DE5"/>
    <w:rsid w:val="000B2EA4"/>
    <w:rsid w:val="000E792F"/>
    <w:rsid w:val="000F609E"/>
    <w:rsid w:val="00101807"/>
    <w:rsid w:val="00102ED9"/>
    <w:rsid w:val="001156B5"/>
    <w:rsid w:val="00134218"/>
    <w:rsid w:val="00146BEF"/>
    <w:rsid w:val="0015265C"/>
    <w:rsid w:val="00156C91"/>
    <w:rsid w:val="001800D8"/>
    <w:rsid w:val="001867E1"/>
    <w:rsid w:val="001A0925"/>
    <w:rsid w:val="001A7D94"/>
    <w:rsid w:val="001B1EE6"/>
    <w:rsid w:val="001B57F3"/>
    <w:rsid w:val="001B67A9"/>
    <w:rsid w:val="001B7AF2"/>
    <w:rsid w:val="001C25B6"/>
    <w:rsid w:val="001C4ACC"/>
    <w:rsid w:val="001C6CAE"/>
    <w:rsid w:val="001E19BE"/>
    <w:rsid w:val="002101FE"/>
    <w:rsid w:val="002169B3"/>
    <w:rsid w:val="002357FE"/>
    <w:rsid w:val="00255C89"/>
    <w:rsid w:val="00260607"/>
    <w:rsid w:val="0026589D"/>
    <w:rsid w:val="00292EC9"/>
    <w:rsid w:val="002A79BA"/>
    <w:rsid w:val="002B5DB2"/>
    <w:rsid w:val="002B5F44"/>
    <w:rsid w:val="002C6F8A"/>
    <w:rsid w:val="002D00E7"/>
    <w:rsid w:val="002F1476"/>
    <w:rsid w:val="002F39C6"/>
    <w:rsid w:val="003032B5"/>
    <w:rsid w:val="0030659F"/>
    <w:rsid w:val="00306C66"/>
    <w:rsid w:val="00312D6E"/>
    <w:rsid w:val="00332AC9"/>
    <w:rsid w:val="003437C8"/>
    <w:rsid w:val="00377264"/>
    <w:rsid w:val="0039120C"/>
    <w:rsid w:val="003A34B0"/>
    <w:rsid w:val="003B75E6"/>
    <w:rsid w:val="003C3C3D"/>
    <w:rsid w:val="003C663C"/>
    <w:rsid w:val="003C7BC7"/>
    <w:rsid w:val="003D2C3E"/>
    <w:rsid w:val="003E74F7"/>
    <w:rsid w:val="003F41A3"/>
    <w:rsid w:val="003F5E14"/>
    <w:rsid w:val="00426862"/>
    <w:rsid w:val="0044728D"/>
    <w:rsid w:val="00474853"/>
    <w:rsid w:val="004A7B57"/>
    <w:rsid w:val="004B18A9"/>
    <w:rsid w:val="004D6390"/>
    <w:rsid w:val="004D7937"/>
    <w:rsid w:val="004E0EAE"/>
    <w:rsid w:val="004E6BBA"/>
    <w:rsid w:val="00502373"/>
    <w:rsid w:val="00507CEE"/>
    <w:rsid w:val="005103A8"/>
    <w:rsid w:val="00513C6E"/>
    <w:rsid w:val="00514548"/>
    <w:rsid w:val="00520825"/>
    <w:rsid w:val="00542BF1"/>
    <w:rsid w:val="00544597"/>
    <w:rsid w:val="00551AE4"/>
    <w:rsid w:val="005773C3"/>
    <w:rsid w:val="00580E51"/>
    <w:rsid w:val="005908A8"/>
    <w:rsid w:val="0059471D"/>
    <w:rsid w:val="005A15CA"/>
    <w:rsid w:val="005B550C"/>
    <w:rsid w:val="005B5947"/>
    <w:rsid w:val="005C7AB3"/>
    <w:rsid w:val="005D0715"/>
    <w:rsid w:val="005D4C95"/>
    <w:rsid w:val="005D7CEF"/>
    <w:rsid w:val="005E0F0B"/>
    <w:rsid w:val="005E1A29"/>
    <w:rsid w:val="0060030F"/>
    <w:rsid w:val="0060431C"/>
    <w:rsid w:val="00615A56"/>
    <w:rsid w:val="006243B4"/>
    <w:rsid w:val="00624AC6"/>
    <w:rsid w:val="00626342"/>
    <w:rsid w:val="006455CB"/>
    <w:rsid w:val="006535D2"/>
    <w:rsid w:val="00655BAD"/>
    <w:rsid w:val="00662131"/>
    <w:rsid w:val="006661E4"/>
    <w:rsid w:val="00673797"/>
    <w:rsid w:val="00690EFA"/>
    <w:rsid w:val="006935C2"/>
    <w:rsid w:val="00697532"/>
    <w:rsid w:val="006A492F"/>
    <w:rsid w:val="006B1C3A"/>
    <w:rsid w:val="006B3B81"/>
    <w:rsid w:val="006C239C"/>
    <w:rsid w:val="006C7B6A"/>
    <w:rsid w:val="006D5CF6"/>
    <w:rsid w:val="006D656C"/>
    <w:rsid w:val="006F14CE"/>
    <w:rsid w:val="006F57B1"/>
    <w:rsid w:val="0072446C"/>
    <w:rsid w:val="00724517"/>
    <w:rsid w:val="00730E56"/>
    <w:rsid w:val="0073468F"/>
    <w:rsid w:val="0074380D"/>
    <w:rsid w:val="00744412"/>
    <w:rsid w:val="0075031C"/>
    <w:rsid w:val="00757923"/>
    <w:rsid w:val="007618FD"/>
    <w:rsid w:val="0076459F"/>
    <w:rsid w:val="007679A3"/>
    <w:rsid w:val="007871AF"/>
    <w:rsid w:val="007A010A"/>
    <w:rsid w:val="007A175E"/>
    <w:rsid w:val="007A1E8B"/>
    <w:rsid w:val="007A65A3"/>
    <w:rsid w:val="007B6948"/>
    <w:rsid w:val="007C3142"/>
    <w:rsid w:val="007C6D74"/>
    <w:rsid w:val="007C7C42"/>
    <w:rsid w:val="007D6731"/>
    <w:rsid w:val="007F039F"/>
    <w:rsid w:val="007F7114"/>
    <w:rsid w:val="0080045B"/>
    <w:rsid w:val="00812DC0"/>
    <w:rsid w:val="00816A11"/>
    <w:rsid w:val="00824696"/>
    <w:rsid w:val="00826B10"/>
    <w:rsid w:val="00834510"/>
    <w:rsid w:val="00855185"/>
    <w:rsid w:val="00870EAC"/>
    <w:rsid w:val="00871C75"/>
    <w:rsid w:val="0088084C"/>
    <w:rsid w:val="00886931"/>
    <w:rsid w:val="008A2913"/>
    <w:rsid w:val="008A32D1"/>
    <w:rsid w:val="008A38A4"/>
    <w:rsid w:val="008B6C9B"/>
    <w:rsid w:val="008B7F7D"/>
    <w:rsid w:val="008C102A"/>
    <w:rsid w:val="008D354C"/>
    <w:rsid w:val="008E0045"/>
    <w:rsid w:val="008E6510"/>
    <w:rsid w:val="00901DE7"/>
    <w:rsid w:val="00930683"/>
    <w:rsid w:val="009351F3"/>
    <w:rsid w:val="009400C8"/>
    <w:rsid w:val="00945DFE"/>
    <w:rsid w:val="00947A12"/>
    <w:rsid w:val="00971FB3"/>
    <w:rsid w:val="009721AC"/>
    <w:rsid w:val="00972944"/>
    <w:rsid w:val="00976DBE"/>
    <w:rsid w:val="009856E2"/>
    <w:rsid w:val="009903C2"/>
    <w:rsid w:val="009A3433"/>
    <w:rsid w:val="009C5DDC"/>
    <w:rsid w:val="009D4DA6"/>
    <w:rsid w:val="009D6D9D"/>
    <w:rsid w:val="009E2ECB"/>
    <w:rsid w:val="009E52F0"/>
    <w:rsid w:val="009F5D9C"/>
    <w:rsid w:val="009F770D"/>
    <w:rsid w:val="00A00070"/>
    <w:rsid w:val="00A02CBF"/>
    <w:rsid w:val="00A148C1"/>
    <w:rsid w:val="00A23BF8"/>
    <w:rsid w:val="00A266BC"/>
    <w:rsid w:val="00A30B57"/>
    <w:rsid w:val="00A34D3E"/>
    <w:rsid w:val="00A55C09"/>
    <w:rsid w:val="00A57077"/>
    <w:rsid w:val="00A61A80"/>
    <w:rsid w:val="00A6254A"/>
    <w:rsid w:val="00A65016"/>
    <w:rsid w:val="00A67292"/>
    <w:rsid w:val="00A67701"/>
    <w:rsid w:val="00A67AE2"/>
    <w:rsid w:val="00A75D76"/>
    <w:rsid w:val="00A81EC1"/>
    <w:rsid w:val="00A83DE5"/>
    <w:rsid w:val="00A94E42"/>
    <w:rsid w:val="00A94F21"/>
    <w:rsid w:val="00A97C3B"/>
    <w:rsid w:val="00AA6B64"/>
    <w:rsid w:val="00AA73B0"/>
    <w:rsid w:val="00AB014D"/>
    <w:rsid w:val="00AB5F12"/>
    <w:rsid w:val="00AB611A"/>
    <w:rsid w:val="00AB6350"/>
    <w:rsid w:val="00AC387C"/>
    <w:rsid w:val="00AC7BCC"/>
    <w:rsid w:val="00AD09DD"/>
    <w:rsid w:val="00AD36BC"/>
    <w:rsid w:val="00AD42BD"/>
    <w:rsid w:val="00AF4177"/>
    <w:rsid w:val="00B149CE"/>
    <w:rsid w:val="00B1538F"/>
    <w:rsid w:val="00B31418"/>
    <w:rsid w:val="00B34664"/>
    <w:rsid w:val="00B35E59"/>
    <w:rsid w:val="00B37A21"/>
    <w:rsid w:val="00B41EE3"/>
    <w:rsid w:val="00B52983"/>
    <w:rsid w:val="00B70C8E"/>
    <w:rsid w:val="00B72704"/>
    <w:rsid w:val="00B8224C"/>
    <w:rsid w:val="00B83DC9"/>
    <w:rsid w:val="00B93933"/>
    <w:rsid w:val="00B96514"/>
    <w:rsid w:val="00BA3A97"/>
    <w:rsid w:val="00BA5DBC"/>
    <w:rsid w:val="00BB0D7F"/>
    <w:rsid w:val="00BB30A0"/>
    <w:rsid w:val="00BC0B26"/>
    <w:rsid w:val="00BD1114"/>
    <w:rsid w:val="00BE6602"/>
    <w:rsid w:val="00BE66BD"/>
    <w:rsid w:val="00BF25D5"/>
    <w:rsid w:val="00C03D8A"/>
    <w:rsid w:val="00C32419"/>
    <w:rsid w:val="00C46614"/>
    <w:rsid w:val="00C46943"/>
    <w:rsid w:val="00C618F7"/>
    <w:rsid w:val="00C637D6"/>
    <w:rsid w:val="00C660BE"/>
    <w:rsid w:val="00C73694"/>
    <w:rsid w:val="00C80487"/>
    <w:rsid w:val="00C90266"/>
    <w:rsid w:val="00C938FD"/>
    <w:rsid w:val="00CA0496"/>
    <w:rsid w:val="00CA09DD"/>
    <w:rsid w:val="00CB414C"/>
    <w:rsid w:val="00CB4354"/>
    <w:rsid w:val="00CB45B8"/>
    <w:rsid w:val="00CB59B0"/>
    <w:rsid w:val="00CC1521"/>
    <w:rsid w:val="00CC5E96"/>
    <w:rsid w:val="00CC7696"/>
    <w:rsid w:val="00CD2082"/>
    <w:rsid w:val="00CD44EA"/>
    <w:rsid w:val="00CE733A"/>
    <w:rsid w:val="00CF2DB6"/>
    <w:rsid w:val="00D0242A"/>
    <w:rsid w:val="00D171DE"/>
    <w:rsid w:val="00D22CFC"/>
    <w:rsid w:val="00D35408"/>
    <w:rsid w:val="00D40959"/>
    <w:rsid w:val="00D55CA5"/>
    <w:rsid w:val="00D65AF2"/>
    <w:rsid w:val="00D6630C"/>
    <w:rsid w:val="00D6664D"/>
    <w:rsid w:val="00D720D9"/>
    <w:rsid w:val="00D875E5"/>
    <w:rsid w:val="00DA6845"/>
    <w:rsid w:val="00DB0348"/>
    <w:rsid w:val="00DD2166"/>
    <w:rsid w:val="00DE47A6"/>
    <w:rsid w:val="00DF31F3"/>
    <w:rsid w:val="00E111E5"/>
    <w:rsid w:val="00E11E5B"/>
    <w:rsid w:val="00E15C0A"/>
    <w:rsid w:val="00E26EBB"/>
    <w:rsid w:val="00E47D4C"/>
    <w:rsid w:val="00E53004"/>
    <w:rsid w:val="00E54EC2"/>
    <w:rsid w:val="00E56B4F"/>
    <w:rsid w:val="00E6324D"/>
    <w:rsid w:val="00E63647"/>
    <w:rsid w:val="00E64F7E"/>
    <w:rsid w:val="00E82099"/>
    <w:rsid w:val="00E82A44"/>
    <w:rsid w:val="00E831E7"/>
    <w:rsid w:val="00E83C4D"/>
    <w:rsid w:val="00E96850"/>
    <w:rsid w:val="00EA133B"/>
    <w:rsid w:val="00EA71E0"/>
    <w:rsid w:val="00EC248F"/>
    <w:rsid w:val="00EC4CBD"/>
    <w:rsid w:val="00EC53D5"/>
    <w:rsid w:val="00F0187D"/>
    <w:rsid w:val="00F03DEA"/>
    <w:rsid w:val="00F060EB"/>
    <w:rsid w:val="00F102EC"/>
    <w:rsid w:val="00F104C3"/>
    <w:rsid w:val="00F15911"/>
    <w:rsid w:val="00F20374"/>
    <w:rsid w:val="00F22548"/>
    <w:rsid w:val="00F32DA1"/>
    <w:rsid w:val="00F34B42"/>
    <w:rsid w:val="00F3510E"/>
    <w:rsid w:val="00F41577"/>
    <w:rsid w:val="00F47AAA"/>
    <w:rsid w:val="00F54D63"/>
    <w:rsid w:val="00F71FF5"/>
    <w:rsid w:val="00F72CE5"/>
    <w:rsid w:val="00F85974"/>
    <w:rsid w:val="00F9385B"/>
    <w:rsid w:val="00F9776E"/>
    <w:rsid w:val="00FB45F6"/>
    <w:rsid w:val="00FC65FF"/>
    <w:rsid w:val="00FD33A2"/>
    <w:rsid w:val="00FD6BFF"/>
    <w:rsid w:val="00FD7652"/>
    <w:rsid w:val="00FF0F48"/>
    <w:rsid w:val="00FF5023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#ddd"/>
    </o:shapedefaults>
    <o:shapelayout v:ext="edit">
      <o:idmap v:ext="edit" data="1"/>
    </o:shapelayout>
  </w:shapeDefaults>
  <w:decimalSymbol w:val="."/>
  <w:listSeparator w:val=","/>
  <w15:docId w15:val="{63828392-0A99-4A16-AFE0-C04B9E27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CAE"/>
    <w:pPr>
      <w:widowControl w:val="0"/>
      <w:wordWrap w:val="0"/>
      <w:autoSpaceDE w:val="0"/>
      <w:autoSpaceDN w:val="0"/>
      <w:jc w:val="both"/>
    </w:p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바탕체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0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1AD8CB-1AE4-4052-9CB8-5C894B3A5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Template.dot</Template>
  <TotalTime>178</TotalTime>
  <Pages>25</Pages>
  <Words>1597</Words>
  <Characters>9912</Characters>
  <Application>Microsoft Office Word</Application>
  <DocSecurity>0</DocSecurity>
  <Lines>82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11487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박민수</cp:lastModifiedBy>
  <cp:revision>182</cp:revision>
  <cp:lastPrinted>2001-05-08T04:49:00Z</cp:lastPrinted>
  <dcterms:created xsi:type="dcterms:W3CDTF">2016-06-19T12:18:00Z</dcterms:created>
  <dcterms:modified xsi:type="dcterms:W3CDTF">2016-06-20T08:31:00Z</dcterms:modified>
</cp:coreProperties>
</file>